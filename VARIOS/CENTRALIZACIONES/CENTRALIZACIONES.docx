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C28DC" w14:textId="77777777" w:rsidR="00181EF2" w:rsidRDefault="00181EF2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p w14:paraId="4EC60C93" w14:textId="77777777" w:rsidR="00181EF2" w:rsidRDefault="00181EF2" w:rsidP="00F35863">
      <w:pPr>
        <w:jc w:val="center"/>
        <w:rPr>
          <w:rFonts w:ascii="Arial Narrow" w:hAnsi="Arial Narrow" w:cs="Agent Orange"/>
          <w:sz w:val="28"/>
          <w:szCs w:val="32"/>
        </w:rPr>
      </w:pPr>
    </w:p>
    <w:p w14:paraId="27978FCD" w14:textId="03C33BD7" w:rsidR="00181EF2" w:rsidRPr="0014086B" w:rsidRDefault="00D75108" w:rsidP="000661AE">
      <w:pPr>
        <w:jc w:val="center"/>
        <w:rPr>
          <w:rFonts w:ascii="Arial Narrow" w:hAnsi="Arial Narrow" w:cs="Agent Orange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 xml:space="preserve">(P1) C/ </w:t>
      </w:r>
      <w:proofErr w:type="spellStart"/>
      <w:r>
        <w:rPr>
          <w:rFonts w:ascii="Arial Narrow" w:hAnsi="Arial Narrow" w:cs="Agent Orange"/>
          <w:b/>
          <w:sz w:val="28"/>
          <w:szCs w:val="32"/>
        </w:rPr>
        <w:t>GOIETA</w:t>
      </w:r>
      <w:proofErr w:type="spellEnd"/>
      <w:r>
        <w:rPr>
          <w:rFonts w:ascii="Arial Narrow" w:hAnsi="Arial Narrow" w:cs="Agent Orange"/>
          <w:b/>
          <w:sz w:val="28"/>
          <w:szCs w:val="32"/>
        </w:rPr>
        <w:t xml:space="preserve">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2736"/>
        <w:gridCol w:w="2736"/>
        <w:gridCol w:w="2736"/>
      </w:tblGrid>
      <w:tr w:rsidR="00BB798C" w14:paraId="16E1295B" w14:textId="2411BC03" w:rsidTr="00966A71">
        <w:trPr>
          <w:jc w:val="center"/>
        </w:trPr>
        <w:tc>
          <w:tcPr>
            <w:tcW w:w="0" w:type="auto"/>
            <w:vAlign w:val="center"/>
          </w:tcPr>
          <w:p w14:paraId="51892F1C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bookmarkStart w:id="0" w:name="_Hlk88574012"/>
          </w:p>
        </w:tc>
        <w:tc>
          <w:tcPr>
            <w:tcW w:w="0" w:type="auto"/>
            <w:vAlign w:val="center"/>
          </w:tcPr>
          <w:p w14:paraId="1886053C" w14:textId="3FE3C0DC" w:rsidR="00BB798C" w:rsidRPr="0014086B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3</w:t>
            </w:r>
          </w:p>
        </w:tc>
        <w:tc>
          <w:tcPr>
            <w:tcW w:w="0" w:type="auto"/>
            <w:vAlign w:val="center"/>
          </w:tcPr>
          <w:p w14:paraId="1B7B1902" w14:textId="67A8BF17" w:rsidR="00BB798C" w:rsidRPr="0014086B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020BA9FE" w14:textId="472F332A" w:rsidR="00BB798C" w:rsidRPr="0014086B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</w:tr>
      <w:tr w:rsidR="00BB798C" w14:paraId="24AD3225" w14:textId="13149605" w:rsidTr="00966A71">
        <w:trPr>
          <w:jc w:val="center"/>
        </w:trPr>
        <w:tc>
          <w:tcPr>
            <w:tcW w:w="0" w:type="auto"/>
            <w:vAlign w:val="center"/>
          </w:tcPr>
          <w:p w14:paraId="56FC35EA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9CD3639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A6A6C3B" w14:textId="55C2F795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97D86B4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</w:tr>
      <w:tr w:rsidR="00BB798C" w14:paraId="1E2CEE12" w14:textId="06B81321" w:rsidTr="00BB798C">
        <w:trPr>
          <w:trHeight w:val="400"/>
          <w:jc w:val="center"/>
        </w:trPr>
        <w:tc>
          <w:tcPr>
            <w:tcW w:w="0" w:type="auto"/>
            <w:vAlign w:val="center"/>
          </w:tcPr>
          <w:p w14:paraId="23696AA4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7BD3493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0F340DC" w14:textId="42C7F938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DFCE5C8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</w:tr>
      <w:tr w:rsidR="00BB798C" w14:paraId="2AC014DB" w14:textId="66C1D7DA" w:rsidTr="00BB798C">
        <w:trPr>
          <w:trHeight w:val="689"/>
          <w:jc w:val="center"/>
        </w:trPr>
        <w:tc>
          <w:tcPr>
            <w:tcW w:w="0" w:type="auto"/>
            <w:vAlign w:val="center"/>
          </w:tcPr>
          <w:p w14:paraId="64E0030A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9041976972</w:t>
            </w:r>
          </w:p>
          <w:p w14:paraId="3CB5EFDF" w14:textId="24E79F89" w:rsidR="00BB798C" w:rsidRPr="00050487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>
              <w:rPr>
                <w:rFonts w:ascii="Arial Narrow" w:hAnsi="Arial Narrow" w:cs="Agent Orange"/>
                <w:b/>
                <w:sz w:val="28"/>
                <w:szCs w:val="32"/>
              </w:rPr>
              <w:t>01</w:t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Y="-28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7"/>
              <w:gridCol w:w="638"/>
              <w:gridCol w:w="638"/>
            </w:tblGrid>
            <w:tr w:rsidR="00BB798C" w14:paraId="50BAE9F5" w14:textId="77777777" w:rsidTr="00002DA8">
              <w:tc>
                <w:tcPr>
                  <w:tcW w:w="567" w:type="dxa"/>
                  <w:shd w:val="clear" w:color="auto" w:fill="D9D9D9" w:themeFill="background1" w:themeFillShade="D9"/>
                </w:tcPr>
                <w:p w14:paraId="1F6A8AF2" w14:textId="77777777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5612348" w14:textId="77777777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A9351EF" w14:textId="4127A6CB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19</w:t>
                  </w:r>
                </w:p>
              </w:tc>
            </w:tr>
            <w:tr w:rsidR="00BB798C" w14:paraId="3E96D766" w14:textId="77777777" w:rsidTr="00002DA8">
              <w:tc>
                <w:tcPr>
                  <w:tcW w:w="567" w:type="dxa"/>
                </w:tcPr>
                <w:p w14:paraId="2DAE3552" w14:textId="41A7532B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</w:t>
                  </w: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/</w:t>
                  </w: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0F40520D" w14:textId="7A88823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LC</w:t>
                  </w: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3198663C" w14:textId="375D3DDC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LC2</w:t>
                  </w:r>
                </w:p>
              </w:tc>
            </w:tr>
          </w:tbl>
          <w:p w14:paraId="4EB2DFE4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B798C" w14:paraId="472EF7B5" w14:textId="77777777" w:rsidTr="00666A13">
              <w:tc>
                <w:tcPr>
                  <w:tcW w:w="567" w:type="dxa"/>
                  <w:shd w:val="clear" w:color="auto" w:fill="D9D9D9" w:themeFill="background1" w:themeFillShade="D9"/>
                </w:tcPr>
                <w:p w14:paraId="43821411" w14:textId="6FCE9B27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bookmarkStart w:id="1" w:name="_Hlk88573672"/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048B3AE" w14:textId="62B01C91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021FC71" w14:textId="009CB6F8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2DE59FD" w14:textId="5B9C1485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</w:tr>
            <w:tr w:rsidR="00BB798C" w14:paraId="34799D04" w14:textId="77777777" w:rsidTr="00666A13">
              <w:tc>
                <w:tcPr>
                  <w:tcW w:w="567" w:type="dxa"/>
                </w:tcPr>
                <w:p w14:paraId="6FE1A874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3F0851D7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3D388DEE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1C</w:t>
                  </w:r>
                </w:p>
              </w:tc>
              <w:tc>
                <w:tcPr>
                  <w:tcW w:w="567" w:type="dxa"/>
                </w:tcPr>
                <w:p w14:paraId="3DA9C1B9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1D</w:t>
                  </w:r>
                </w:p>
              </w:tc>
            </w:tr>
            <w:bookmarkEnd w:id="1"/>
          </w:tbl>
          <w:p w14:paraId="500635A6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Y="-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B798C" w14:paraId="17300208" w14:textId="77777777" w:rsidTr="00666A13">
              <w:tc>
                <w:tcPr>
                  <w:tcW w:w="567" w:type="dxa"/>
                  <w:shd w:val="clear" w:color="auto" w:fill="D9D9D9" w:themeFill="background1" w:themeFillShade="D9"/>
                </w:tcPr>
                <w:p w14:paraId="751D2F6B" w14:textId="529A23C1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BB11939" w14:textId="71D71E88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4219B90" w14:textId="7F0A852D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859C6E5" w14:textId="1BBF1F86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</w:tr>
            <w:tr w:rsidR="00BB798C" w14:paraId="6012C522" w14:textId="77777777" w:rsidTr="00666A13">
              <w:tc>
                <w:tcPr>
                  <w:tcW w:w="567" w:type="dxa"/>
                </w:tcPr>
                <w:p w14:paraId="27CAA148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3A</w:t>
                  </w:r>
                </w:p>
              </w:tc>
              <w:tc>
                <w:tcPr>
                  <w:tcW w:w="567" w:type="dxa"/>
                </w:tcPr>
                <w:p w14:paraId="239A1FB9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6ABFCA81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3C</w:t>
                  </w:r>
                </w:p>
              </w:tc>
              <w:tc>
                <w:tcPr>
                  <w:tcW w:w="567" w:type="dxa"/>
                </w:tcPr>
                <w:p w14:paraId="5AC8AFF2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3D</w:t>
                  </w:r>
                </w:p>
              </w:tc>
            </w:tr>
          </w:tbl>
          <w:p w14:paraId="65E8C66F" w14:textId="65C8A9E5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</w:tr>
      <w:tr w:rsidR="00BB798C" w14:paraId="0AE8AD6A" w14:textId="71813113" w:rsidTr="00966A71">
        <w:trPr>
          <w:jc w:val="center"/>
        </w:trPr>
        <w:tc>
          <w:tcPr>
            <w:tcW w:w="0" w:type="auto"/>
            <w:vAlign w:val="center"/>
          </w:tcPr>
          <w:p w14:paraId="25ECDD0B" w14:textId="2A4C41E9" w:rsidR="00BB798C" w:rsidRPr="00050487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4A894F5A" wp14:editId="4621F3B6">
                  <wp:extent cx="800212" cy="952633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BB798C" w14:paraId="526A85A9" w14:textId="77777777" w:rsidTr="00002DA8">
              <w:tc>
                <w:tcPr>
                  <w:tcW w:w="567" w:type="dxa"/>
                  <w:shd w:val="clear" w:color="auto" w:fill="D9D9D9" w:themeFill="background1" w:themeFillShade="D9"/>
                </w:tcPr>
                <w:p w14:paraId="3BD24876" w14:textId="0E920484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20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D3299A2" w14:textId="024F1A6E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2</w:t>
                  </w: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93C8942" w14:textId="6507E27B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22</w:t>
                  </w:r>
                </w:p>
              </w:tc>
            </w:tr>
            <w:tr w:rsidR="00BB798C" w14:paraId="1A6B2A5A" w14:textId="77777777" w:rsidTr="00002DA8">
              <w:tc>
                <w:tcPr>
                  <w:tcW w:w="567" w:type="dxa"/>
                </w:tcPr>
                <w:p w14:paraId="5B9698AF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3B6C47D1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440BF963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3076B654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Y="-9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B798C" w14:paraId="530343BE" w14:textId="77777777" w:rsidTr="00666A13">
              <w:tc>
                <w:tcPr>
                  <w:tcW w:w="567" w:type="dxa"/>
                  <w:shd w:val="clear" w:color="auto" w:fill="D9D9D9" w:themeFill="background1" w:themeFillShade="D9"/>
                  <w:vAlign w:val="center"/>
                </w:tcPr>
                <w:p w14:paraId="6201FF79" w14:textId="3065BED2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  <w:vAlign w:val="center"/>
                </w:tcPr>
                <w:p w14:paraId="01B29D61" w14:textId="1B6BE6A8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  <w:vAlign w:val="center"/>
                </w:tcPr>
                <w:p w14:paraId="3C4C3AA0" w14:textId="630CB2DC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  <w:vAlign w:val="center"/>
                </w:tcPr>
                <w:p w14:paraId="5371E24B" w14:textId="3E0DCD48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</w:tr>
            <w:tr w:rsidR="00BB798C" w14:paraId="6DC7A213" w14:textId="77777777" w:rsidTr="00666A13">
              <w:tc>
                <w:tcPr>
                  <w:tcW w:w="567" w:type="dxa"/>
                  <w:vAlign w:val="center"/>
                </w:tcPr>
                <w:p w14:paraId="3F4AAA76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2A</w:t>
                  </w:r>
                </w:p>
              </w:tc>
              <w:tc>
                <w:tcPr>
                  <w:tcW w:w="567" w:type="dxa"/>
                  <w:vAlign w:val="center"/>
                </w:tcPr>
                <w:p w14:paraId="2E7A53EC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2B</w:t>
                  </w:r>
                </w:p>
              </w:tc>
              <w:tc>
                <w:tcPr>
                  <w:tcW w:w="567" w:type="dxa"/>
                  <w:vAlign w:val="center"/>
                </w:tcPr>
                <w:p w14:paraId="25F26385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2C</w:t>
                  </w:r>
                </w:p>
              </w:tc>
              <w:tc>
                <w:tcPr>
                  <w:tcW w:w="567" w:type="dxa"/>
                  <w:vAlign w:val="center"/>
                </w:tcPr>
                <w:p w14:paraId="5EE0B68A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2D</w:t>
                  </w:r>
                </w:p>
              </w:tc>
            </w:tr>
          </w:tbl>
          <w:p w14:paraId="06F62585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pPr w:leftFromText="141" w:rightFromText="141" w:vertAnchor="text" w:horzAnchor="margin" w:tblpY="-9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B798C" w14:paraId="58DD4622" w14:textId="77777777" w:rsidTr="00666A13">
              <w:tc>
                <w:tcPr>
                  <w:tcW w:w="567" w:type="dxa"/>
                  <w:shd w:val="clear" w:color="auto" w:fill="D9D9D9" w:themeFill="background1" w:themeFillShade="D9"/>
                </w:tcPr>
                <w:p w14:paraId="3C3DE822" w14:textId="5A91CD30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DFF341F" w14:textId="231018B6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27F65F3" w14:textId="3BCB656E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C76E934" w14:textId="46DA1677" w:rsidR="00BB798C" w:rsidRPr="000661AE" w:rsidRDefault="00BB798C" w:rsidP="00666A13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</w:tr>
            <w:tr w:rsidR="00BB798C" w14:paraId="294BFF9E" w14:textId="77777777" w:rsidTr="00666A13">
              <w:tc>
                <w:tcPr>
                  <w:tcW w:w="567" w:type="dxa"/>
                </w:tcPr>
                <w:p w14:paraId="3BD862D0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7753A4F1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4B</w:t>
                  </w:r>
                </w:p>
              </w:tc>
              <w:tc>
                <w:tcPr>
                  <w:tcW w:w="567" w:type="dxa"/>
                </w:tcPr>
                <w:p w14:paraId="5EEBBA85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145F5BA8" w14:textId="77777777" w:rsidR="00BB798C" w:rsidRDefault="00BB798C" w:rsidP="00666A13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7990303C" w14:textId="77777777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</w:tr>
      <w:tr w:rsidR="00BB798C" w14:paraId="1FDED6EB" w14:textId="55CB0C67" w:rsidTr="00966A71">
        <w:trPr>
          <w:jc w:val="center"/>
        </w:trPr>
        <w:tc>
          <w:tcPr>
            <w:tcW w:w="0" w:type="auto"/>
            <w:vAlign w:val="center"/>
          </w:tcPr>
          <w:p w14:paraId="1B517AC0" w14:textId="6D172F82" w:rsidR="00BB798C" w:rsidRPr="00050487" w:rsidRDefault="00BB798C" w:rsidP="00666A13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2D8679E6" wp14:editId="71C613F8">
                  <wp:extent cx="800212" cy="962159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357A414" w14:textId="1C447AF1" w:rsidR="00BB798C" w:rsidRPr="00096FBB" w:rsidRDefault="00BB798C" w:rsidP="00666A13">
            <w:pPr>
              <w:jc w:val="center"/>
              <w:rPr>
                <w:rFonts w:ascii="Arial Narrow" w:hAnsi="Arial Narrow" w:cs="Agent Orange"/>
                <w:noProof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0A2D2487" wp14:editId="00DF12A2">
                  <wp:extent cx="1590897" cy="1095528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C6E05AB" w14:textId="692D0D73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531C7004" wp14:editId="3031AF63">
                  <wp:extent cx="1590897" cy="1095528"/>
                  <wp:effectExtent l="0" t="0" r="9525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A633CD4" w14:textId="3114CDEF" w:rsidR="00BB798C" w:rsidRDefault="00BB798C" w:rsidP="00666A13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062D0DCA" wp14:editId="7D2241C0">
                  <wp:extent cx="1590897" cy="1095528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68F80D2" w14:textId="77777777" w:rsidR="00181EF2" w:rsidRDefault="00181EF2" w:rsidP="000661AE">
      <w:pPr>
        <w:jc w:val="center"/>
        <w:rPr>
          <w:rFonts w:ascii="Arial Narrow" w:hAnsi="Arial Narrow" w:cs="Agent Orange"/>
          <w:sz w:val="28"/>
          <w:szCs w:val="32"/>
        </w:rPr>
      </w:pPr>
    </w:p>
    <w:p w14:paraId="6DD6E091" w14:textId="383A329D" w:rsidR="00050487" w:rsidRPr="0014086B" w:rsidRDefault="00ED30DE" w:rsidP="00050487">
      <w:pPr>
        <w:jc w:val="center"/>
        <w:rPr>
          <w:rFonts w:ascii="Arial Narrow" w:hAnsi="Arial Narrow" w:cs="Agent Orange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>(</w:t>
      </w:r>
      <w:r w:rsidR="00666A13">
        <w:rPr>
          <w:rFonts w:ascii="Arial Narrow" w:hAnsi="Arial Narrow" w:cs="Agent Orange"/>
          <w:b/>
          <w:sz w:val="28"/>
          <w:szCs w:val="32"/>
        </w:rPr>
        <w:t>P</w:t>
      </w:r>
      <w:r>
        <w:rPr>
          <w:rFonts w:ascii="Arial Narrow" w:hAnsi="Arial Narrow" w:cs="Agent Orange"/>
          <w:b/>
          <w:sz w:val="28"/>
          <w:szCs w:val="32"/>
        </w:rPr>
        <w:t xml:space="preserve">2) C/ </w:t>
      </w:r>
      <w:r w:rsidR="00666A13">
        <w:rPr>
          <w:rFonts w:ascii="Arial Narrow" w:hAnsi="Arial Narrow" w:cs="Agent Orange"/>
          <w:b/>
          <w:sz w:val="28"/>
          <w:szCs w:val="32"/>
        </w:rPr>
        <w:t xml:space="preserve">AITA </w:t>
      </w:r>
      <w:proofErr w:type="spellStart"/>
      <w:r w:rsidR="00666A13">
        <w:rPr>
          <w:rFonts w:ascii="Arial Narrow" w:hAnsi="Arial Narrow" w:cs="Agent Orange"/>
          <w:b/>
          <w:sz w:val="28"/>
          <w:szCs w:val="32"/>
        </w:rPr>
        <w:t>GOTZON</w:t>
      </w:r>
      <w:proofErr w:type="spellEnd"/>
      <w:r w:rsidR="00666A13">
        <w:rPr>
          <w:rFonts w:ascii="Arial Narrow" w:hAnsi="Arial Narrow" w:cs="Agent Orange"/>
          <w:b/>
          <w:sz w:val="28"/>
          <w:szCs w:val="32"/>
        </w:rPr>
        <w:t xml:space="preserve"> 21B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1493"/>
      </w:tblGrid>
      <w:tr w:rsidR="00666A13" w14:paraId="41C20ED3" w14:textId="255D1B4E" w:rsidTr="00BB798C">
        <w:trPr>
          <w:jc w:val="center"/>
        </w:trPr>
        <w:tc>
          <w:tcPr>
            <w:tcW w:w="2599" w:type="dxa"/>
            <w:vAlign w:val="center"/>
          </w:tcPr>
          <w:p w14:paraId="3FA5412C" w14:textId="15C12926" w:rsidR="00666A13" w:rsidRPr="0014086B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1E988481" w14:textId="505EBAB3" w:rsidR="00666A13" w:rsidRPr="0014086B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3F4115E4" w14:textId="1AB36DC1" w:rsidR="00666A13" w:rsidRPr="0014086B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7FED3BA6" w14:textId="77777777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666A13" w14:paraId="6A90F78A" w14:textId="4B1657F9" w:rsidTr="00BB798C">
        <w:trPr>
          <w:jc w:val="center"/>
        </w:trPr>
        <w:tc>
          <w:tcPr>
            <w:tcW w:w="2599" w:type="dxa"/>
            <w:vAlign w:val="center"/>
          </w:tcPr>
          <w:p w14:paraId="4CBF8653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3D5539E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8C93325" w14:textId="6B82E481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339D149" w14:textId="77777777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666A13" w14:paraId="570DDE33" w14:textId="4C1EB197" w:rsidTr="00BB798C">
        <w:trPr>
          <w:jc w:val="center"/>
        </w:trPr>
        <w:tc>
          <w:tcPr>
            <w:tcW w:w="2599" w:type="dxa"/>
            <w:vAlign w:val="center"/>
          </w:tcPr>
          <w:p w14:paraId="24E09702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4F5C01F" w14:textId="77777777" w:rsidR="00666A13" w:rsidRPr="000661AE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955F879" w14:textId="671B6A3C" w:rsidR="00666A13" w:rsidRPr="000661AE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08FC00D" w14:textId="77777777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666A13" w14:paraId="44F4E6AA" w14:textId="35C79687" w:rsidTr="00BB798C">
        <w:trPr>
          <w:jc w:val="center"/>
        </w:trPr>
        <w:tc>
          <w:tcPr>
            <w:tcW w:w="2599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666A13" w14:paraId="237C887B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4A122664" w14:textId="26E27920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5579854" w14:textId="106541D4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C7BABB9" w14:textId="35E199EF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F77D6EA" w14:textId="37F550A1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</w:tr>
            <w:tr w:rsidR="00666A13" w14:paraId="61F72435" w14:textId="77777777" w:rsidTr="00BB798C">
              <w:tc>
                <w:tcPr>
                  <w:tcW w:w="567" w:type="dxa"/>
                </w:tcPr>
                <w:p w14:paraId="7B8C965F" w14:textId="73246A9F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5B71A37C" w14:textId="4E7E8328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3199B852" w14:textId="049EC3B4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1C</w:t>
                  </w:r>
                </w:p>
              </w:tc>
              <w:tc>
                <w:tcPr>
                  <w:tcW w:w="567" w:type="dxa"/>
                </w:tcPr>
                <w:p w14:paraId="7140E752" w14:textId="2CD80EB0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1D</w:t>
                  </w:r>
                </w:p>
              </w:tc>
            </w:tr>
          </w:tbl>
          <w:p w14:paraId="6134E2FD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666A13" w14:paraId="57AAA2F0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6CC086A0" w14:textId="186A3E67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0F9A183" w14:textId="7E25B08D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3B5DBF4" w14:textId="344CA73A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2C416C7" w14:textId="64216704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</w:tr>
            <w:tr w:rsidR="00666A13" w14:paraId="7A0F5789" w14:textId="77777777" w:rsidTr="00BB798C">
              <w:tc>
                <w:tcPr>
                  <w:tcW w:w="567" w:type="dxa"/>
                </w:tcPr>
                <w:p w14:paraId="4839B870" w14:textId="3D58299E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3A</w:t>
                  </w:r>
                </w:p>
              </w:tc>
              <w:tc>
                <w:tcPr>
                  <w:tcW w:w="567" w:type="dxa"/>
                </w:tcPr>
                <w:p w14:paraId="69658610" w14:textId="3B860A76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76D50ACC" w14:textId="244BBC39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3C</w:t>
                  </w:r>
                </w:p>
              </w:tc>
              <w:tc>
                <w:tcPr>
                  <w:tcW w:w="567" w:type="dxa"/>
                </w:tcPr>
                <w:p w14:paraId="660C1F08" w14:textId="47F12B59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3D</w:t>
                  </w:r>
                </w:p>
              </w:tc>
            </w:tr>
          </w:tbl>
          <w:p w14:paraId="3B222F54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87"/>
              <w:gridCol w:w="638"/>
              <w:gridCol w:w="567"/>
            </w:tblGrid>
            <w:tr w:rsidR="00666A13" w14:paraId="1ACE434D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3096FC8D" w14:textId="4F165698" w:rsidR="00666A13" w:rsidRPr="000661AE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B6369B1" w14:textId="0083B8E9" w:rsidR="00666A13" w:rsidRPr="000661AE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FDA752F" w14:textId="77777777" w:rsidR="00666A13" w:rsidRPr="000661AE" w:rsidRDefault="00666A13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666A13" w14:paraId="39D4DC22" w14:textId="77777777" w:rsidTr="00BB798C">
              <w:tc>
                <w:tcPr>
                  <w:tcW w:w="567" w:type="dxa"/>
                </w:tcPr>
                <w:p w14:paraId="75F88F6D" w14:textId="658685FF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E/A</w:t>
                  </w:r>
                </w:p>
              </w:tc>
              <w:tc>
                <w:tcPr>
                  <w:tcW w:w="567" w:type="dxa"/>
                </w:tcPr>
                <w:p w14:paraId="5BA33A1D" w14:textId="2FA75652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LC1</w:t>
                  </w:r>
                </w:p>
              </w:tc>
              <w:tc>
                <w:tcPr>
                  <w:tcW w:w="567" w:type="dxa"/>
                </w:tcPr>
                <w:p w14:paraId="1FF94B92" w14:textId="77777777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564B87FE" w14:textId="77777777" w:rsidR="00666A13" w:rsidRPr="000661AE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B5D44A7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9041977046</w:t>
            </w:r>
          </w:p>
          <w:p w14:paraId="44E690C9" w14:textId="20EA3F2C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>
              <w:rPr>
                <w:rFonts w:ascii="Arial Narrow" w:hAnsi="Arial Narrow" w:cs="Agent Orange"/>
                <w:b/>
                <w:sz w:val="28"/>
                <w:szCs w:val="32"/>
              </w:rPr>
              <w:t>08</w:t>
            </w:r>
          </w:p>
        </w:tc>
      </w:tr>
      <w:tr w:rsidR="00666A13" w14:paraId="5CB9BCC1" w14:textId="5C4D3D65" w:rsidTr="00BB798C">
        <w:trPr>
          <w:jc w:val="center"/>
        </w:trPr>
        <w:tc>
          <w:tcPr>
            <w:tcW w:w="2599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666A13" w14:paraId="2A61D1EB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0241F109" w14:textId="2F3EF67A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6C8A19D" w14:textId="2DD84BFB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9ECD87B" w14:textId="198760A9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E39CC5D" w14:textId="3D2EC69A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</w:tr>
            <w:tr w:rsidR="00666A13" w14:paraId="50504DBC" w14:textId="77777777" w:rsidTr="00BB798C">
              <w:tc>
                <w:tcPr>
                  <w:tcW w:w="567" w:type="dxa"/>
                </w:tcPr>
                <w:p w14:paraId="05BEFED0" w14:textId="4AD5637B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2A</w:t>
                  </w:r>
                </w:p>
              </w:tc>
              <w:tc>
                <w:tcPr>
                  <w:tcW w:w="567" w:type="dxa"/>
                </w:tcPr>
                <w:p w14:paraId="0B422E42" w14:textId="45FD44C1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2B</w:t>
                  </w:r>
                </w:p>
              </w:tc>
              <w:tc>
                <w:tcPr>
                  <w:tcW w:w="567" w:type="dxa"/>
                </w:tcPr>
                <w:p w14:paraId="04F55267" w14:textId="554EB278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2C</w:t>
                  </w:r>
                </w:p>
              </w:tc>
              <w:tc>
                <w:tcPr>
                  <w:tcW w:w="567" w:type="dxa"/>
                </w:tcPr>
                <w:p w14:paraId="5266E447" w14:textId="6E4772C8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2D</w:t>
                  </w:r>
                </w:p>
              </w:tc>
            </w:tr>
          </w:tbl>
          <w:p w14:paraId="33C30C40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666A13" w14:paraId="3F0EE702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399E169C" w14:textId="0E96B1D1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0D6319F" w14:textId="49376FAC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43A5729" w14:textId="6F96BA99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D2E94CA" w14:textId="724D4A99" w:rsidR="00666A13" w:rsidRPr="00050487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</w:tr>
            <w:tr w:rsidR="00666A13" w14:paraId="5B9BF3DD" w14:textId="77777777" w:rsidTr="00BB798C">
              <w:tc>
                <w:tcPr>
                  <w:tcW w:w="567" w:type="dxa"/>
                </w:tcPr>
                <w:p w14:paraId="39C0FCD0" w14:textId="7418A4EE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3BAF7D2C" w14:textId="68B39A8E" w:rsidR="00666A13" w:rsidRDefault="00BB798C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4B</w:t>
                  </w:r>
                </w:p>
              </w:tc>
              <w:tc>
                <w:tcPr>
                  <w:tcW w:w="567" w:type="dxa"/>
                </w:tcPr>
                <w:p w14:paraId="5661D102" w14:textId="1B36BE2D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019C1345" w14:textId="12712F78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733D7CDB" w14:textId="77777777" w:rsidR="00666A13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666A13" w14:paraId="04EFD8E7" w14:textId="77777777" w:rsidTr="00BB798C">
              <w:tc>
                <w:tcPr>
                  <w:tcW w:w="567" w:type="dxa"/>
                  <w:shd w:val="clear" w:color="auto" w:fill="D9D9D9" w:themeFill="background1" w:themeFillShade="D9"/>
                </w:tcPr>
                <w:p w14:paraId="360DD1C1" w14:textId="7ADEB763" w:rsidR="00666A13" w:rsidRPr="000661AE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B34A4F1" w14:textId="06CF9AA5" w:rsidR="00666A13" w:rsidRPr="000661AE" w:rsidRDefault="00BB798C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20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DA8847F" w14:textId="77777777" w:rsidR="00666A13" w:rsidRPr="000661AE" w:rsidRDefault="00666A13" w:rsidP="00BB798C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666A13" w14:paraId="55FA7393" w14:textId="77777777" w:rsidTr="00BB798C">
              <w:tc>
                <w:tcPr>
                  <w:tcW w:w="567" w:type="dxa"/>
                </w:tcPr>
                <w:p w14:paraId="0060C474" w14:textId="77777777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1B5D41E7" w14:textId="77777777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63B5F164" w14:textId="77777777" w:rsidR="00666A13" w:rsidRDefault="00666A13" w:rsidP="00BB798C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48CE2500" w14:textId="77777777" w:rsidR="00666A13" w:rsidRPr="000661AE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A392562" w14:textId="36ECF056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3ACCE477" wp14:editId="61657F2C">
                  <wp:extent cx="800212" cy="95263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A13" w14:paraId="5F5362C4" w14:textId="1D5BE457" w:rsidTr="00BB798C">
        <w:trPr>
          <w:jc w:val="center"/>
        </w:trPr>
        <w:tc>
          <w:tcPr>
            <w:tcW w:w="2599" w:type="dxa"/>
            <w:vAlign w:val="center"/>
          </w:tcPr>
          <w:p w14:paraId="5C8B1938" w14:textId="00D814AF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7C9E3D1C" wp14:editId="5D9B5C93">
                  <wp:extent cx="1590897" cy="1095528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87F9801" w14:textId="08E74F2A" w:rsidR="00666A13" w:rsidRPr="00096FBB" w:rsidRDefault="00666A13" w:rsidP="00BB798C">
            <w:pPr>
              <w:jc w:val="center"/>
              <w:rPr>
                <w:rFonts w:ascii="Arial Narrow" w:hAnsi="Arial Narrow" w:cs="Agent Orange"/>
                <w:noProof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2CD4B016" wp14:editId="76740DD0">
                  <wp:extent cx="1590897" cy="1095528"/>
                  <wp:effectExtent l="0" t="0" r="9525" b="952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C42B6E6" w14:textId="79803254" w:rsidR="00666A13" w:rsidRDefault="00666A13" w:rsidP="00BB798C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7899E37A" wp14:editId="42B8C332">
                  <wp:extent cx="1590897" cy="1095528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95398DF" w14:textId="0DCCA1F0" w:rsidR="00666A13" w:rsidRPr="00050487" w:rsidRDefault="00666A13" w:rsidP="00BB798C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7E6D3DB0" wp14:editId="3FE49068">
                  <wp:extent cx="800212" cy="962159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B5684" w14:textId="3E84CF35" w:rsidR="0073500A" w:rsidRDefault="0073500A" w:rsidP="0073500A">
      <w:pPr>
        <w:jc w:val="center"/>
        <w:rPr>
          <w:rFonts w:ascii="Arial Narrow" w:hAnsi="Arial Narrow"/>
          <w:sz w:val="28"/>
          <w:szCs w:val="32"/>
        </w:rPr>
      </w:pPr>
    </w:p>
    <w:p w14:paraId="080DED8A" w14:textId="195E6CF9" w:rsidR="0014086B" w:rsidRDefault="0014086B" w:rsidP="0073500A">
      <w:pPr>
        <w:jc w:val="center"/>
        <w:rPr>
          <w:rFonts w:ascii="Arial Narrow" w:hAnsi="Arial Narrow"/>
          <w:sz w:val="28"/>
          <w:szCs w:val="32"/>
        </w:rPr>
      </w:pPr>
    </w:p>
    <w:p w14:paraId="56875BE1" w14:textId="7D9FBF02" w:rsidR="0014086B" w:rsidRDefault="0014086B" w:rsidP="0073500A">
      <w:pPr>
        <w:jc w:val="center"/>
        <w:rPr>
          <w:rFonts w:ascii="Arial Narrow" w:hAnsi="Arial Narrow"/>
          <w:sz w:val="28"/>
          <w:szCs w:val="32"/>
        </w:rPr>
      </w:pPr>
    </w:p>
    <w:p w14:paraId="746FA68F" w14:textId="77777777" w:rsidR="0014086B" w:rsidRDefault="0014086B" w:rsidP="0073500A">
      <w:pPr>
        <w:jc w:val="center"/>
        <w:rPr>
          <w:rFonts w:ascii="Arial Narrow" w:hAnsi="Arial Narrow"/>
          <w:sz w:val="28"/>
          <w:szCs w:val="32"/>
        </w:rPr>
      </w:pPr>
    </w:p>
    <w:p w14:paraId="40D3135C" w14:textId="77777777" w:rsidR="0014086B" w:rsidRDefault="0014086B" w:rsidP="00050487">
      <w:pPr>
        <w:jc w:val="center"/>
        <w:rPr>
          <w:rFonts w:ascii="Arial Narrow" w:hAnsi="Arial Narrow" w:cs="Agent Orange"/>
          <w:sz w:val="28"/>
          <w:szCs w:val="32"/>
        </w:rPr>
      </w:pPr>
    </w:p>
    <w:p w14:paraId="4D55996E" w14:textId="77777777" w:rsidR="0014086B" w:rsidRDefault="0014086B" w:rsidP="00050487">
      <w:pPr>
        <w:jc w:val="center"/>
        <w:rPr>
          <w:rFonts w:ascii="Arial Narrow" w:hAnsi="Arial Narrow" w:cs="Agent Orange"/>
          <w:sz w:val="28"/>
          <w:szCs w:val="32"/>
        </w:rPr>
      </w:pPr>
    </w:p>
    <w:p w14:paraId="6DD3DE5C" w14:textId="1612486A" w:rsidR="00050487" w:rsidRPr="0014086B" w:rsidRDefault="00ED30DE" w:rsidP="00050487">
      <w:pPr>
        <w:jc w:val="center"/>
        <w:rPr>
          <w:rFonts w:ascii="Arial Narrow" w:hAnsi="Arial Narrow" w:cs="Agent Orange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>(B3) C/ MAMARIGA Nº39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1476"/>
      </w:tblGrid>
      <w:tr w:rsidR="00050487" w14:paraId="3757ACCB" w14:textId="77777777" w:rsidTr="008B6657">
        <w:trPr>
          <w:jc w:val="center"/>
        </w:trPr>
        <w:tc>
          <w:tcPr>
            <w:tcW w:w="0" w:type="auto"/>
            <w:vAlign w:val="center"/>
          </w:tcPr>
          <w:p w14:paraId="740650B7" w14:textId="77777777" w:rsidR="00050487" w:rsidRPr="0014086B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31536442" w14:textId="77777777" w:rsidR="00050487" w:rsidRPr="0014086B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673A017B" w14:textId="77777777" w:rsidR="00050487" w:rsidRPr="0014086B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050487" w14:paraId="192CF5E4" w14:textId="77777777" w:rsidTr="008B6657">
        <w:trPr>
          <w:jc w:val="center"/>
        </w:trPr>
        <w:tc>
          <w:tcPr>
            <w:tcW w:w="0" w:type="auto"/>
            <w:vAlign w:val="center"/>
          </w:tcPr>
          <w:p w14:paraId="398CAACF" w14:textId="77777777" w:rsidR="00050487" w:rsidRDefault="00050487" w:rsidP="008B6657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481907A" w14:textId="77777777" w:rsidR="00050487" w:rsidRDefault="00050487" w:rsidP="008B6657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9908AE2" w14:textId="77777777" w:rsidR="00050487" w:rsidRPr="00050487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050487" w14:paraId="7096D093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050487" w14:paraId="48490500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6CE1F3FB" w14:textId="77777777" w:rsidR="00050487" w:rsidRP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359E151" w14:textId="77777777" w:rsidR="00050487" w:rsidRP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A25A117" w14:textId="77777777" w:rsidR="00050487" w:rsidRP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0A1BFD4" w14:textId="77777777" w:rsidR="00050487" w:rsidRP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</w:tr>
            <w:tr w:rsidR="00050487" w14:paraId="24F07AD3" w14:textId="77777777" w:rsidTr="008B6657">
              <w:tc>
                <w:tcPr>
                  <w:tcW w:w="567" w:type="dxa"/>
                </w:tcPr>
                <w:p w14:paraId="3451BACD" w14:textId="77777777" w:rsid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3E78103B" w14:textId="77777777" w:rsid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1F138565" w14:textId="77777777" w:rsid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2A</w:t>
                  </w:r>
                </w:p>
              </w:tc>
              <w:tc>
                <w:tcPr>
                  <w:tcW w:w="567" w:type="dxa"/>
                </w:tcPr>
                <w:p w14:paraId="4AF144FD" w14:textId="77777777" w:rsidR="00050487" w:rsidRDefault="00050487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2B</w:t>
                  </w:r>
                </w:p>
              </w:tc>
            </w:tr>
          </w:tbl>
          <w:p w14:paraId="38A4AD1F" w14:textId="77777777" w:rsidR="00050487" w:rsidRDefault="00050487" w:rsidP="008B6657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0924825" w14:textId="77777777" w:rsidR="00050487" w:rsidRPr="000661AE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6E66AAA" w14:textId="77777777" w:rsidR="00050487" w:rsidRPr="00050487" w:rsidRDefault="00050487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14:paraId="4217F6A6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7562DD1E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64CC88EB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5AD8068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C23D1E0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5374BC7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</w:tr>
            <w:tr w:rsidR="0014086B" w14:paraId="30987612" w14:textId="77777777" w:rsidTr="008B6657">
              <w:tc>
                <w:tcPr>
                  <w:tcW w:w="567" w:type="dxa"/>
                </w:tcPr>
                <w:p w14:paraId="6CC9C134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3A</w:t>
                  </w:r>
                </w:p>
              </w:tc>
              <w:tc>
                <w:tcPr>
                  <w:tcW w:w="567" w:type="dxa"/>
                </w:tcPr>
                <w:p w14:paraId="1305EB18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6518AD4A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7EBCEB36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4B</w:t>
                  </w:r>
                </w:p>
              </w:tc>
            </w:tr>
          </w:tbl>
          <w:p w14:paraId="63F66954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192547AC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7F339EB8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A5CE590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8DFB4BB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6A710C88" w14:textId="77777777" w:rsidTr="008B6657">
              <w:tc>
                <w:tcPr>
                  <w:tcW w:w="567" w:type="dxa"/>
                </w:tcPr>
                <w:p w14:paraId="463B4DE0" w14:textId="25917972" w:rsidR="0014086B" w:rsidRDefault="00A16A40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EA</w:t>
                  </w:r>
                </w:p>
              </w:tc>
              <w:tc>
                <w:tcPr>
                  <w:tcW w:w="567" w:type="dxa"/>
                </w:tcPr>
                <w:p w14:paraId="6C2773A6" w14:textId="1F18FCE5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408C8903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0DFAB273" w14:textId="77777777" w:rsidR="0014086B" w:rsidRPr="000661AE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59C8E9C" w14:textId="38C9AA19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551D46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</w:tr>
      <w:tr w:rsidR="0014086B" w14:paraId="73247100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79E539A8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2C5E2170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2358514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A3F1D5E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2567577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 w:rsidRPr="00050487"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</w:tr>
            <w:tr w:rsidR="0014086B" w14:paraId="01214945" w14:textId="77777777" w:rsidTr="008B6657">
              <w:tc>
                <w:tcPr>
                  <w:tcW w:w="567" w:type="dxa"/>
                </w:tcPr>
                <w:p w14:paraId="69E1E3BB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5A</w:t>
                  </w:r>
                </w:p>
              </w:tc>
              <w:tc>
                <w:tcPr>
                  <w:tcW w:w="567" w:type="dxa"/>
                </w:tcPr>
                <w:p w14:paraId="19EA66F6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5B</w:t>
                  </w:r>
                </w:p>
              </w:tc>
              <w:tc>
                <w:tcPr>
                  <w:tcW w:w="567" w:type="dxa"/>
                </w:tcPr>
                <w:p w14:paraId="507C9FAB" w14:textId="5B118D07" w:rsidR="0014086B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A</w:t>
                  </w:r>
                  <w:r w:rsidR="0014086B" w:rsidRPr="00181EF2">
                    <w:rPr>
                      <w:rFonts w:ascii="Arial Narrow" w:hAnsi="Arial Narrow" w:cs="Agent Orange"/>
                      <w:sz w:val="28"/>
                      <w:szCs w:val="32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580634B8" w14:textId="6D0815B5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7504880C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7D35FE70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49E4261A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0968E7C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AE4F91F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218B26D9" w14:textId="77777777" w:rsidTr="008B6657">
              <w:tc>
                <w:tcPr>
                  <w:tcW w:w="567" w:type="dxa"/>
                </w:tcPr>
                <w:p w14:paraId="1B6F0946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0DC37C34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1F808C18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725E1A29" w14:textId="77777777" w:rsidR="0014086B" w:rsidRPr="000661AE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F1E941A" w14:textId="21833411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4171357C" wp14:editId="2F1DB090">
                  <wp:extent cx="800212" cy="952633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86B" w14:paraId="42D56A31" w14:textId="77777777" w:rsidTr="008B6657">
        <w:trPr>
          <w:jc w:val="center"/>
        </w:trPr>
        <w:tc>
          <w:tcPr>
            <w:tcW w:w="0" w:type="auto"/>
            <w:vAlign w:val="center"/>
          </w:tcPr>
          <w:p w14:paraId="580FF8BF" w14:textId="5A92B6CC" w:rsidR="0014086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497B8A66" wp14:editId="2379402D">
                  <wp:extent cx="1590897" cy="1095528"/>
                  <wp:effectExtent l="0" t="0" r="9525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7C69904" w14:textId="65BCDA9B" w:rsidR="0014086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191B57E9" wp14:editId="490832D3">
                  <wp:extent cx="1590897" cy="1095528"/>
                  <wp:effectExtent l="0" t="0" r="9525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8E9224C" w14:textId="48D4F61F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2CF2D4DC" wp14:editId="7ADCCE57">
                  <wp:extent cx="800212" cy="962159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5E87E" w14:textId="23C11A13" w:rsidR="00050487" w:rsidRDefault="00050487" w:rsidP="0073500A">
      <w:pPr>
        <w:jc w:val="center"/>
        <w:rPr>
          <w:rFonts w:ascii="Arial Narrow" w:hAnsi="Arial Narrow"/>
          <w:sz w:val="28"/>
          <w:szCs w:val="32"/>
        </w:rPr>
      </w:pPr>
    </w:p>
    <w:p w14:paraId="3A3B59CA" w14:textId="1BF0797F" w:rsidR="00096FBB" w:rsidRDefault="00096FBB" w:rsidP="0073500A">
      <w:pPr>
        <w:jc w:val="center"/>
        <w:rPr>
          <w:rFonts w:ascii="Arial Narrow" w:hAnsi="Arial Narrow"/>
          <w:sz w:val="28"/>
          <w:szCs w:val="32"/>
        </w:rPr>
      </w:pPr>
    </w:p>
    <w:p w14:paraId="7371CB95" w14:textId="6F9C1A26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52A409EE" w14:textId="7A1DDF7A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67133A5D" w14:textId="67B2E31D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54BFCDDD" w14:textId="5D497A90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66EFDA00" w14:textId="1A8B1D3A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65ECEAC6" w14:textId="4CF78A51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4F821DD7" w14:textId="4DBFA7D5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4C967157" w14:textId="42870413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50B43534" w14:textId="2C69DFBD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74B912F3" w14:textId="7B18E471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0500C01C" w14:textId="08D6ABCC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2E895860" w14:textId="6610153E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120BD879" w14:textId="6B7C517A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1B4EA604" w14:textId="77777777" w:rsidR="0020180D" w:rsidRDefault="0020180D" w:rsidP="0073500A">
      <w:pPr>
        <w:jc w:val="center"/>
        <w:rPr>
          <w:rFonts w:ascii="Arial Narrow" w:hAnsi="Arial Narrow"/>
          <w:sz w:val="28"/>
          <w:szCs w:val="32"/>
        </w:rPr>
      </w:pPr>
    </w:p>
    <w:p w14:paraId="46F1610B" w14:textId="77777777" w:rsidR="00A16A40" w:rsidRDefault="00A16A40" w:rsidP="0073500A">
      <w:pPr>
        <w:jc w:val="center"/>
        <w:rPr>
          <w:rFonts w:ascii="Arial Narrow" w:hAnsi="Arial Narrow" w:cs="Agent Orange"/>
          <w:b/>
          <w:sz w:val="28"/>
          <w:szCs w:val="32"/>
        </w:rPr>
      </w:pPr>
    </w:p>
    <w:p w14:paraId="5EE89E57" w14:textId="77777777" w:rsidR="00A16A40" w:rsidRDefault="00A16A40" w:rsidP="0073500A">
      <w:pPr>
        <w:jc w:val="center"/>
        <w:rPr>
          <w:rFonts w:ascii="Arial Narrow" w:hAnsi="Arial Narrow" w:cs="Agent Orange"/>
          <w:b/>
          <w:sz w:val="28"/>
          <w:szCs w:val="32"/>
        </w:rPr>
      </w:pPr>
    </w:p>
    <w:p w14:paraId="25B737FC" w14:textId="280989D0" w:rsidR="00050487" w:rsidRPr="0014086B" w:rsidRDefault="00ED30DE" w:rsidP="0073500A">
      <w:pPr>
        <w:jc w:val="center"/>
        <w:rPr>
          <w:rFonts w:ascii="Arial Narrow" w:hAnsi="Arial Narrow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>(B4) C/ MAMARIGA Nº37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2736"/>
        <w:gridCol w:w="2736"/>
      </w:tblGrid>
      <w:tr w:rsidR="00050487" w:rsidRPr="00050487" w14:paraId="6D711588" w14:textId="234A7827" w:rsidTr="0014086B">
        <w:trPr>
          <w:jc w:val="center"/>
        </w:trPr>
        <w:tc>
          <w:tcPr>
            <w:tcW w:w="0" w:type="auto"/>
            <w:vAlign w:val="center"/>
          </w:tcPr>
          <w:p w14:paraId="10718111" w14:textId="77777777" w:rsidR="00050487" w:rsidRPr="00050487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74F25EB" w14:textId="08A217A5" w:rsidR="00050487" w:rsidRPr="0014086B" w:rsidRDefault="00050487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7AF0407D" w14:textId="20BB0733" w:rsidR="00050487" w:rsidRPr="0014086B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</w:tr>
      <w:tr w:rsidR="00050487" w:rsidRPr="00050487" w14:paraId="7D430B74" w14:textId="6DE6F0D2" w:rsidTr="0014086B">
        <w:trPr>
          <w:jc w:val="center"/>
        </w:trPr>
        <w:tc>
          <w:tcPr>
            <w:tcW w:w="0" w:type="auto"/>
            <w:vAlign w:val="center"/>
          </w:tcPr>
          <w:p w14:paraId="2653F0A1" w14:textId="77777777" w:rsidR="00050487" w:rsidRPr="00050487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862F6E0" w14:textId="77777777" w:rsidR="00050487" w:rsidRPr="00050487" w:rsidRDefault="00050487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050487" w14:paraId="254B6B40" w14:textId="77777777" w:rsidTr="00A808B8">
              <w:tc>
                <w:tcPr>
                  <w:tcW w:w="567" w:type="dxa"/>
                  <w:shd w:val="clear" w:color="auto" w:fill="D9D9D9" w:themeFill="background1" w:themeFillShade="D9"/>
                </w:tcPr>
                <w:p w14:paraId="290A1ECF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44CBB9A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EC5B29A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1618580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096FBB" w14:paraId="21540530" w14:textId="77777777" w:rsidTr="00A808B8">
              <w:tc>
                <w:tcPr>
                  <w:tcW w:w="567" w:type="dxa"/>
                </w:tcPr>
                <w:p w14:paraId="595E315E" w14:textId="291879AC" w:rsidR="00096FBB" w:rsidRPr="00096FBB" w:rsidRDefault="00551D46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B</w:t>
                  </w:r>
                  <w:r w:rsidR="00096FBB"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0D98C90E" w14:textId="4BB61924" w:rsidR="00096FBB" w:rsidRPr="00096FBB" w:rsidRDefault="00551D46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proofErr w:type="spellStart"/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B</w:t>
                  </w:r>
                  <w:r w:rsidR="00096FBB"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B</w:t>
                  </w:r>
                  <w:proofErr w:type="spellEnd"/>
                </w:p>
              </w:tc>
              <w:tc>
                <w:tcPr>
                  <w:tcW w:w="567" w:type="dxa"/>
                </w:tcPr>
                <w:p w14:paraId="3965D2C3" w14:textId="50B6487C" w:rsidR="00096FBB" w:rsidRP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125350EB" w14:textId="77777777" w:rsid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4FB19A67" w14:textId="77777777" w:rsidR="00050487" w:rsidRPr="00050487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050487" w:rsidRPr="00050487" w14:paraId="052A6207" w14:textId="6B7D53D5" w:rsidTr="0014086B">
        <w:trPr>
          <w:jc w:val="center"/>
        </w:trPr>
        <w:tc>
          <w:tcPr>
            <w:tcW w:w="0" w:type="auto"/>
            <w:vAlign w:val="center"/>
          </w:tcPr>
          <w:p w14:paraId="101B5F79" w14:textId="77777777" w:rsidR="00050487" w:rsidRPr="00050487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F64264C" w14:textId="77777777" w:rsidR="00050487" w:rsidRPr="00050487" w:rsidRDefault="00050487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050487" w14:paraId="0F2A6765" w14:textId="77777777" w:rsidTr="001B18D3">
              <w:tc>
                <w:tcPr>
                  <w:tcW w:w="567" w:type="dxa"/>
                  <w:shd w:val="clear" w:color="auto" w:fill="D9D9D9" w:themeFill="background1" w:themeFillShade="D9"/>
                </w:tcPr>
                <w:p w14:paraId="133775D5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1B0221A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D192DDA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A00E3A7" w14:textId="77777777" w:rsidR="00050487" w:rsidRPr="00050487" w:rsidRDefault="00050487" w:rsidP="0005048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</w:tr>
            <w:tr w:rsidR="00096FBB" w14:paraId="777EAFE3" w14:textId="77777777" w:rsidTr="001B18D3">
              <w:tc>
                <w:tcPr>
                  <w:tcW w:w="567" w:type="dxa"/>
                </w:tcPr>
                <w:p w14:paraId="68CD4C8E" w14:textId="44D50CD0" w:rsidR="00096FBB" w:rsidRP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26FECCA3" w14:textId="3C5960BA" w:rsidR="00096FBB" w:rsidRP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2A</w:t>
                  </w:r>
                </w:p>
              </w:tc>
              <w:tc>
                <w:tcPr>
                  <w:tcW w:w="567" w:type="dxa"/>
                </w:tcPr>
                <w:p w14:paraId="17FD5605" w14:textId="4BE09F41" w:rsidR="00096FBB" w:rsidRP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2B</w:t>
                  </w:r>
                </w:p>
              </w:tc>
              <w:tc>
                <w:tcPr>
                  <w:tcW w:w="567" w:type="dxa"/>
                </w:tcPr>
                <w:p w14:paraId="6CD9B842" w14:textId="034A58BC" w:rsidR="00096FBB" w:rsidRPr="00096FBB" w:rsidRDefault="00096FBB" w:rsidP="00096FB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3A</w:t>
                  </w:r>
                </w:p>
              </w:tc>
            </w:tr>
          </w:tbl>
          <w:p w14:paraId="4205FA3B" w14:textId="77777777" w:rsidR="00050487" w:rsidRPr="00050487" w:rsidRDefault="00050487" w:rsidP="0005048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:rsidRPr="00050487" w14:paraId="7063E107" w14:textId="7A5D79FA" w:rsidTr="0014086B">
        <w:trPr>
          <w:jc w:val="center"/>
        </w:trPr>
        <w:tc>
          <w:tcPr>
            <w:tcW w:w="0" w:type="auto"/>
            <w:vAlign w:val="center"/>
          </w:tcPr>
          <w:p w14:paraId="45FF5B71" w14:textId="319DAF94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551D46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5CD9BF90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4BBC3E2E" w14:textId="649723AA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FAA43E1" w14:textId="3E4AFFFB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1FAC810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30AC88A0" w14:textId="77777777" w:rsidTr="008B6657">
              <w:tc>
                <w:tcPr>
                  <w:tcW w:w="567" w:type="dxa"/>
                </w:tcPr>
                <w:p w14:paraId="2896E888" w14:textId="1C0DCDE7" w:rsidR="0014086B" w:rsidRDefault="00A16A40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EA</w:t>
                  </w:r>
                </w:p>
              </w:tc>
              <w:tc>
                <w:tcPr>
                  <w:tcW w:w="567" w:type="dxa"/>
                </w:tcPr>
                <w:p w14:paraId="40636E7E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41929D62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3C08E82F" w14:textId="77777777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3DC7D909" w14:textId="77777777" w:rsidTr="00134EC3">
              <w:tc>
                <w:tcPr>
                  <w:tcW w:w="567" w:type="dxa"/>
                  <w:shd w:val="clear" w:color="auto" w:fill="D9D9D9" w:themeFill="background1" w:themeFillShade="D9"/>
                </w:tcPr>
                <w:p w14:paraId="5C56005C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A58B6E4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86D3120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00292D5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</w:tr>
            <w:tr w:rsidR="0014086B" w14:paraId="67EB0876" w14:textId="77777777" w:rsidTr="00134EC3">
              <w:tc>
                <w:tcPr>
                  <w:tcW w:w="567" w:type="dxa"/>
                </w:tcPr>
                <w:p w14:paraId="36DDF813" w14:textId="5470C7C0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7C82C784" w14:textId="05AC0378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402D1242" w14:textId="330DC998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4B</w:t>
                  </w:r>
                </w:p>
              </w:tc>
              <w:tc>
                <w:tcPr>
                  <w:tcW w:w="567" w:type="dxa"/>
                </w:tcPr>
                <w:p w14:paraId="1C2238D5" w14:textId="32FB8C22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5A</w:t>
                  </w:r>
                </w:p>
              </w:tc>
            </w:tr>
          </w:tbl>
          <w:p w14:paraId="6F1D7623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:rsidRPr="00050487" w14:paraId="5F46D98C" w14:textId="584A028B" w:rsidTr="0014086B">
        <w:trPr>
          <w:jc w:val="center"/>
        </w:trPr>
        <w:tc>
          <w:tcPr>
            <w:tcW w:w="0" w:type="auto"/>
            <w:vAlign w:val="center"/>
          </w:tcPr>
          <w:p w14:paraId="42BCC7B9" w14:textId="117E4CF9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355B9CA3" wp14:editId="1694EB30">
                  <wp:extent cx="800212" cy="952633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06751EB1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66023BAA" w14:textId="085A64D2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EB7C4EB" w14:textId="6F811294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B0A553E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50CEC58C" w14:textId="77777777" w:rsidTr="008B6657">
              <w:tc>
                <w:tcPr>
                  <w:tcW w:w="567" w:type="dxa"/>
                </w:tcPr>
                <w:p w14:paraId="562726D2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37091ACF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73564CD7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3054A38A" w14:textId="77777777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606F938A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36F6CB4B" w14:textId="5C1FDBA9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4E1D3B0" w14:textId="662543FC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682DFCD" w14:textId="37B82FC2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5D0A5A5" w14:textId="7F1E6769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19</w:t>
                  </w:r>
                </w:p>
              </w:tc>
            </w:tr>
            <w:tr w:rsidR="0014086B" w14:paraId="48BE3EBB" w14:textId="77777777" w:rsidTr="008B6657">
              <w:tc>
                <w:tcPr>
                  <w:tcW w:w="567" w:type="dxa"/>
                </w:tcPr>
                <w:p w14:paraId="337C04DA" w14:textId="067EC40D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5B</w:t>
                  </w:r>
                </w:p>
              </w:tc>
              <w:tc>
                <w:tcPr>
                  <w:tcW w:w="567" w:type="dxa"/>
                </w:tcPr>
                <w:p w14:paraId="37D2F25E" w14:textId="300E6910" w:rsidR="0014086B" w:rsidRPr="00096FBB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  <w:r w:rsidR="0014086B" w:rsidRPr="00096FBB"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32A8CB74" w14:textId="77777777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1091E9AD" w14:textId="77777777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2A5062A4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:rsidRPr="00050487" w14:paraId="04DAEEDC" w14:textId="68E506BE" w:rsidTr="0014086B">
        <w:trPr>
          <w:jc w:val="center"/>
        </w:trPr>
        <w:tc>
          <w:tcPr>
            <w:tcW w:w="0" w:type="auto"/>
            <w:vAlign w:val="center"/>
          </w:tcPr>
          <w:p w14:paraId="3C14CBCB" w14:textId="6AC94A58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47360595" wp14:editId="7E810974">
                  <wp:extent cx="800212" cy="962159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9EDA261" w14:textId="474425A1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1C64730C" wp14:editId="549E59DE">
                  <wp:extent cx="1590897" cy="1095528"/>
                  <wp:effectExtent l="0" t="0" r="952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54086B5" w14:textId="59EA7090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11ED3921" wp14:editId="54B56148">
                  <wp:extent cx="1590897" cy="1095528"/>
                  <wp:effectExtent l="0" t="0" r="9525" b="952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95E36" w14:textId="77777777" w:rsidR="007F2F6B" w:rsidRDefault="007F2F6B" w:rsidP="000015A5">
      <w:pPr>
        <w:jc w:val="center"/>
        <w:rPr>
          <w:rFonts w:ascii="Arial Narrow" w:hAnsi="Arial Narrow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2046"/>
        <w:gridCol w:w="497"/>
      </w:tblGrid>
      <w:tr w:rsidR="00F62C0F" w14:paraId="62FAEF7A" w14:textId="6EAC9DBC" w:rsidTr="00F62C0F">
        <w:trPr>
          <w:jc w:val="center"/>
        </w:trPr>
        <w:tc>
          <w:tcPr>
            <w:tcW w:w="0" w:type="auto"/>
          </w:tcPr>
          <w:p w14:paraId="12F6E813" w14:textId="77777777" w:rsidR="00F62C0F" w:rsidRPr="009F509A" w:rsidRDefault="00F62C0F" w:rsidP="009F509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bookmarkStart w:id="2" w:name="_Hlk88994269"/>
          </w:p>
        </w:tc>
        <w:tc>
          <w:tcPr>
            <w:tcW w:w="0" w:type="auto"/>
            <w:vAlign w:val="center"/>
          </w:tcPr>
          <w:p w14:paraId="60F2F056" w14:textId="5EB64EB9" w:rsidR="00F62C0F" w:rsidRPr="009F509A" w:rsidRDefault="00F62C0F" w:rsidP="009F509A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F509A">
              <w:rPr>
                <w:rFonts w:ascii="Arial Narrow" w:hAnsi="Arial Narrow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F2C314D" w14:textId="77777777" w:rsidR="00F62C0F" w:rsidRPr="009F509A" w:rsidRDefault="00F62C0F" w:rsidP="00F62C0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F62C0F" w14:paraId="62596FDD" w14:textId="0D6C487E" w:rsidTr="00F62C0F">
        <w:trPr>
          <w:jc w:val="center"/>
        </w:trPr>
        <w:tc>
          <w:tcPr>
            <w:tcW w:w="0" w:type="auto"/>
          </w:tcPr>
          <w:p w14:paraId="062002B9" w14:textId="77777777" w:rsidR="00F62C0F" w:rsidRPr="002354D3" w:rsidRDefault="00F62C0F" w:rsidP="002354D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04"/>
              <w:gridCol w:w="789"/>
            </w:tblGrid>
            <w:tr w:rsidR="00F62C0F" w14:paraId="3BF60FBC" w14:textId="34C6888A" w:rsidTr="002354D3">
              <w:tc>
                <w:tcPr>
                  <w:tcW w:w="0" w:type="auto"/>
                  <w:shd w:val="clear" w:color="auto" w:fill="D9D9D9" w:themeFill="background1" w:themeFillShade="D9"/>
                  <w:vAlign w:val="center"/>
                </w:tcPr>
                <w:p w14:paraId="108791EE" w14:textId="2531E4B7" w:rsidR="00F62C0F" w:rsidRPr="002354D3" w:rsidRDefault="00F62C0F" w:rsidP="002354D3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2354D3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0" w:type="auto"/>
                  <w:vMerge w:val="restart"/>
                </w:tcPr>
                <w:p w14:paraId="3F70F30B" w14:textId="2D7D0F19" w:rsidR="00F62C0F" w:rsidRDefault="00F62C0F" w:rsidP="002354D3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noProof/>
                      <w:sz w:val="24"/>
                      <w:szCs w:val="24"/>
                    </w:rPr>
                    <w:drawing>
                      <wp:inline distT="0" distB="0" distL="0" distR="0" wp14:anchorId="5167D2CE" wp14:editId="2B00BE9F">
                        <wp:extent cx="364066" cy="256501"/>
                        <wp:effectExtent l="0" t="0" r="0" b="0"/>
                        <wp:docPr id="30" name="Imagen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8836" cy="26690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2C0F" w14:paraId="7AC0CC4F" w14:textId="6B28CFD3" w:rsidTr="00DC196A">
              <w:tc>
                <w:tcPr>
                  <w:tcW w:w="0" w:type="auto"/>
                  <w:vAlign w:val="center"/>
                </w:tcPr>
                <w:p w14:paraId="69C66295" w14:textId="6D03402A" w:rsidR="00F62C0F" w:rsidRDefault="00F62C0F" w:rsidP="002354D3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GARAJE</w:t>
                  </w:r>
                </w:p>
              </w:tc>
              <w:tc>
                <w:tcPr>
                  <w:tcW w:w="0" w:type="auto"/>
                  <w:vMerge/>
                </w:tcPr>
                <w:p w14:paraId="17B9C1E6" w14:textId="77777777" w:rsidR="00F62C0F" w:rsidRDefault="00F62C0F" w:rsidP="002354D3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</w:tbl>
          <w:p w14:paraId="4FC20C29" w14:textId="77777777" w:rsidR="00F62C0F" w:rsidRDefault="00F62C0F" w:rsidP="009F509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25C472" w14:textId="77777777" w:rsidR="00F62C0F" w:rsidRPr="002354D3" w:rsidRDefault="00F62C0F" w:rsidP="00F62C0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F62C0F" w14:paraId="5DCE3BA6" w14:textId="59EE0581" w:rsidTr="00F62C0F">
        <w:trPr>
          <w:jc w:val="center"/>
        </w:trPr>
        <w:tc>
          <w:tcPr>
            <w:tcW w:w="0" w:type="auto"/>
          </w:tcPr>
          <w:p w14:paraId="650175B2" w14:textId="77777777" w:rsidR="00F62C0F" w:rsidRPr="009F509A" w:rsidRDefault="00F62C0F" w:rsidP="009F509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254B80" w14:textId="15151634" w:rsidR="00F62C0F" w:rsidRDefault="00F62C0F" w:rsidP="009F509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F509A"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4A80E755" wp14:editId="27BE2469">
                  <wp:extent cx="1159933" cy="766194"/>
                  <wp:effectExtent l="0" t="0" r="254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722" cy="77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B5619A1" w14:textId="77777777" w:rsidR="00F62C0F" w:rsidRPr="009F509A" w:rsidRDefault="00F62C0F" w:rsidP="00F62C0F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62C0F" w14:paraId="0176443E" w14:textId="51220151" w:rsidTr="00F62C0F">
        <w:trPr>
          <w:jc w:val="center"/>
        </w:trPr>
        <w:tc>
          <w:tcPr>
            <w:tcW w:w="0" w:type="auto"/>
            <w:vAlign w:val="center"/>
          </w:tcPr>
          <w:p w14:paraId="0677C86A" w14:textId="20827E81" w:rsidR="00F62C0F" w:rsidRDefault="00F62C0F" w:rsidP="00D24528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4991D16D" wp14:editId="226DAE50">
                  <wp:extent cx="406400" cy="483933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555" cy="4900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BD33A74" w14:textId="040D1F56" w:rsidR="00F62C0F" w:rsidRDefault="00F62C0F" w:rsidP="009F509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0DE63ABB" wp14:editId="3416D286">
                  <wp:extent cx="1121834" cy="966535"/>
                  <wp:effectExtent l="0" t="0" r="2540" b="508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050" cy="982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0995360" w14:textId="7E699D05" w:rsidR="00F62C0F" w:rsidRDefault="00F62C0F" w:rsidP="00F62C0F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551D46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</w:tr>
      <w:bookmarkEnd w:id="2"/>
    </w:tbl>
    <w:p w14:paraId="3A745434" w14:textId="77777777" w:rsidR="007F2F6B" w:rsidRDefault="007F2F6B" w:rsidP="000015A5">
      <w:pPr>
        <w:jc w:val="center"/>
        <w:rPr>
          <w:rFonts w:ascii="Arial Narrow" w:hAnsi="Arial Narrow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7"/>
        <w:gridCol w:w="1036"/>
        <w:gridCol w:w="2335"/>
      </w:tblGrid>
      <w:tr w:rsidR="00F62C0F" w14:paraId="32769AC0" w14:textId="77777777" w:rsidTr="00F62C0F">
        <w:trPr>
          <w:jc w:val="center"/>
        </w:trPr>
        <w:tc>
          <w:tcPr>
            <w:tcW w:w="0" w:type="auto"/>
            <w:vAlign w:val="center"/>
          </w:tcPr>
          <w:p w14:paraId="62D5C995" w14:textId="77777777" w:rsidR="00F62C0F" w:rsidRPr="009F509A" w:rsidRDefault="00F62C0F" w:rsidP="00F62C0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5C6171" w14:textId="34BD7246" w:rsidR="00F62C0F" w:rsidRPr="009F509A" w:rsidRDefault="00F62C0F" w:rsidP="00D24528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1310C1" w14:textId="77777777" w:rsidR="00F62C0F" w:rsidRPr="009F509A" w:rsidRDefault="00F62C0F" w:rsidP="0097082F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F509A">
              <w:rPr>
                <w:rFonts w:ascii="Arial Narrow" w:hAnsi="Arial Narrow"/>
                <w:b/>
                <w:bCs/>
                <w:sz w:val="24"/>
                <w:szCs w:val="24"/>
              </w:rPr>
              <w:t>1</w:t>
            </w:r>
          </w:p>
        </w:tc>
      </w:tr>
      <w:tr w:rsidR="00F62C0F" w14:paraId="06DA710B" w14:textId="77777777" w:rsidTr="00F62C0F">
        <w:trPr>
          <w:jc w:val="center"/>
        </w:trPr>
        <w:tc>
          <w:tcPr>
            <w:tcW w:w="0" w:type="auto"/>
            <w:vAlign w:val="center"/>
          </w:tcPr>
          <w:p w14:paraId="1B5C26EA" w14:textId="77777777" w:rsidR="00F62C0F" w:rsidRDefault="00F62C0F" w:rsidP="00F62C0F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1B7B1D" w14:textId="3EA35762" w:rsidR="00F62C0F" w:rsidRPr="002354D3" w:rsidRDefault="00F62C0F" w:rsidP="00D24528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314A6201" wp14:editId="0D384D68">
                  <wp:extent cx="482600" cy="574671"/>
                  <wp:effectExtent l="0" t="0" r="0" b="0"/>
                  <wp:docPr id="35" name="Imagen 35" descr="Imagen que contiene cocin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5" descr="Imagen que contiene cocina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876" cy="5880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2109" w:type="dxa"/>
              <w:tblLook w:val="04A0" w:firstRow="1" w:lastRow="0" w:firstColumn="1" w:lastColumn="0" w:noHBand="0" w:noVBand="1"/>
            </w:tblPr>
            <w:tblGrid>
              <w:gridCol w:w="1233"/>
              <w:gridCol w:w="876"/>
            </w:tblGrid>
            <w:tr w:rsidR="00F62C0F" w14:paraId="4D7C0EB8" w14:textId="77777777" w:rsidTr="0020180D">
              <w:tc>
                <w:tcPr>
                  <w:tcW w:w="918" w:type="dxa"/>
                  <w:shd w:val="clear" w:color="auto" w:fill="D9D9D9" w:themeFill="background1" w:themeFillShade="D9"/>
                  <w:vAlign w:val="center"/>
                </w:tcPr>
                <w:p w14:paraId="384EC653" w14:textId="77777777" w:rsidR="00F62C0F" w:rsidRPr="002354D3" w:rsidRDefault="00F62C0F" w:rsidP="0097082F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2354D3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1191" w:type="dxa"/>
                  <w:vMerge w:val="restart"/>
                </w:tcPr>
                <w:p w14:paraId="411B403C" w14:textId="77777777" w:rsidR="00F62C0F" w:rsidRDefault="00F62C0F" w:rsidP="0097082F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noProof/>
                      <w:sz w:val="24"/>
                      <w:szCs w:val="24"/>
                    </w:rPr>
                    <w:drawing>
                      <wp:inline distT="0" distB="0" distL="0" distR="0" wp14:anchorId="1C552175" wp14:editId="08F140DA">
                        <wp:extent cx="364066" cy="256501"/>
                        <wp:effectExtent l="0" t="0" r="0" b="0"/>
                        <wp:docPr id="33" name="Imagen 33" descr="Diagrama&#10;&#10;Descripción generada automáticamente con confianza med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Imagen 33" descr="Diagrama&#10;&#10;Descripción generada automáticamente con confianza med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8836" cy="26690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62C0F" w14:paraId="62F0C1A7" w14:textId="77777777" w:rsidTr="0020180D">
              <w:tc>
                <w:tcPr>
                  <w:tcW w:w="918" w:type="dxa"/>
                  <w:vAlign w:val="center"/>
                </w:tcPr>
                <w:p w14:paraId="2B4D8947" w14:textId="375F35C1" w:rsidR="00F62C0F" w:rsidRDefault="00F62C0F" w:rsidP="0097082F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SOCORRO</w:t>
                  </w:r>
                </w:p>
              </w:tc>
              <w:tc>
                <w:tcPr>
                  <w:tcW w:w="1191" w:type="dxa"/>
                  <w:vMerge/>
                </w:tcPr>
                <w:p w14:paraId="589839DD" w14:textId="77777777" w:rsidR="00F62C0F" w:rsidRDefault="00F62C0F" w:rsidP="0097082F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</w:tbl>
          <w:p w14:paraId="494212DC" w14:textId="77777777" w:rsidR="00F62C0F" w:rsidRDefault="00F62C0F" w:rsidP="0097082F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F62C0F" w14:paraId="7E8357FE" w14:textId="77777777" w:rsidTr="00F62C0F">
        <w:trPr>
          <w:jc w:val="center"/>
        </w:trPr>
        <w:tc>
          <w:tcPr>
            <w:tcW w:w="0" w:type="auto"/>
            <w:vAlign w:val="center"/>
          </w:tcPr>
          <w:p w14:paraId="74773CFC" w14:textId="6AF4EA02" w:rsidR="00F62C0F" w:rsidRPr="00096FBB" w:rsidRDefault="00F62C0F" w:rsidP="00F62C0F">
            <w:pPr>
              <w:jc w:val="center"/>
              <w:rPr>
                <w:rFonts w:ascii="Arial Narrow" w:hAnsi="Arial Narrow" w:cs="Agent Orange"/>
                <w:b/>
                <w:noProof/>
                <w:sz w:val="28"/>
                <w:szCs w:val="32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551D46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  <w:tc>
          <w:tcPr>
            <w:tcW w:w="0" w:type="auto"/>
            <w:vAlign w:val="center"/>
          </w:tcPr>
          <w:p w14:paraId="052F74C9" w14:textId="394DB075" w:rsidR="00F62C0F" w:rsidRPr="009F509A" w:rsidRDefault="00F62C0F" w:rsidP="00D24528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74768D64" wp14:editId="37575695">
                  <wp:extent cx="520725" cy="626110"/>
                  <wp:effectExtent l="0" t="0" r="0" b="254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90" cy="64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A008EE" w14:textId="22916BA1" w:rsidR="00F62C0F" w:rsidRDefault="00F62C0F" w:rsidP="0097082F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0180D">
              <w:rPr>
                <w:rFonts w:ascii="Arial Narrow" w:hAnsi="Arial Narrow"/>
                <w:noProof/>
                <w:sz w:val="24"/>
                <w:szCs w:val="24"/>
              </w:rPr>
              <w:drawing>
                <wp:inline distT="0" distB="0" distL="0" distR="0" wp14:anchorId="3FDAD655" wp14:editId="42B63427">
                  <wp:extent cx="845128" cy="545532"/>
                  <wp:effectExtent l="0" t="0" r="0" b="6985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65" cy="56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BD2D4" w14:textId="77777777" w:rsidR="00D24528" w:rsidRDefault="00D24528" w:rsidP="000015A5">
      <w:pPr>
        <w:jc w:val="center"/>
        <w:rPr>
          <w:rFonts w:ascii="Arial Narrow" w:hAnsi="Arial Narrow"/>
          <w:sz w:val="24"/>
          <w:szCs w:val="24"/>
        </w:rPr>
      </w:pPr>
    </w:p>
    <w:p w14:paraId="44AF61B8" w14:textId="77777777" w:rsidR="0020180D" w:rsidRDefault="0020180D" w:rsidP="0014086B">
      <w:pPr>
        <w:jc w:val="center"/>
        <w:rPr>
          <w:rFonts w:ascii="Arial Narrow" w:hAnsi="Arial Narrow" w:cs="Agent Orange"/>
          <w:b/>
          <w:sz w:val="28"/>
          <w:szCs w:val="32"/>
        </w:rPr>
      </w:pPr>
    </w:p>
    <w:p w14:paraId="3E5145B7" w14:textId="1D0F6878" w:rsidR="0020180D" w:rsidRDefault="0020180D" w:rsidP="0014086B">
      <w:pPr>
        <w:jc w:val="center"/>
        <w:rPr>
          <w:rFonts w:ascii="Arial Narrow" w:hAnsi="Arial Narrow" w:cs="Agent Orange"/>
          <w:b/>
          <w:sz w:val="28"/>
          <w:szCs w:val="32"/>
        </w:rPr>
      </w:pPr>
    </w:p>
    <w:p w14:paraId="7327768B" w14:textId="77777777" w:rsidR="00A16A40" w:rsidRDefault="00A16A40" w:rsidP="0014086B">
      <w:pPr>
        <w:jc w:val="center"/>
        <w:rPr>
          <w:rFonts w:ascii="Arial Narrow" w:hAnsi="Arial Narrow" w:cs="Agent Orange"/>
          <w:b/>
          <w:sz w:val="28"/>
          <w:szCs w:val="32"/>
        </w:rPr>
      </w:pPr>
    </w:p>
    <w:p w14:paraId="2482705C" w14:textId="68CADD89" w:rsidR="0014086B" w:rsidRPr="0014086B" w:rsidRDefault="00ED30DE" w:rsidP="0014086B">
      <w:pPr>
        <w:jc w:val="center"/>
        <w:rPr>
          <w:rFonts w:ascii="Arial Narrow" w:hAnsi="Arial Narrow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>(B5) C/ MAMARIGA Nº35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1476"/>
      </w:tblGrid>
      <w:tr w:rsidR="0014086B" w:rsidRPr="0014086B" w14:paraId="612904A8" w14:textId="38698D45" w:rsidTr="004C44B4">
        <w:trPr>
          <w:jc w:val="center"/>
        </w:trPr>
        <w:tc>
          <w:tcPr>
            <w:tcW w:w="0" w:type="auto"/>
            <w:vAlign w:val="center"/>
          </w:tcPr>
          <w:p w14:paraId="18E9ECAA" w14:textId="4289E927" w:rsidR="0014086B" w:rsidRP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667B1F77" w14:textId="1B60329F" w:rsidR="0014086B" w:rsidRP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445D6663" w14:textId="77777777" w:rsidR="0014086B" w:rsidRP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:rsidRPr="00050487" w14:paraId="4B4D1D5E" w14:textId="4E2DB809" w:rsidTr="004C44B4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0EC6035A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7DA48522" w14:textId="44F7BDF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B945CF8" w14:textId="70853E74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5BF540E" w14:textId="6F52DDE3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808A59B" w14:textId="77777777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52B45B6E" w14:textId="77777777" w:rsidTr="008B6657">
              <w:tc>
                <w:tcPr>
                  <w:tcW w:w="567" w:type="dxa"/>
                </w:tcPr>
                <w:p w14:paraId="5D7B5794" w14:textId="49C52D59" w:rsidR="0014086B" w:rsidRPr="00096FBB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r w:rsidR="0014086B">
                    <w:rPr>
                      <w:rFonts w:ascii="Arial Narrow" w:hAnsi="Arial Narrow" w:cs="Agent Orange"/>
                      <w:sz w:val="28"/>
                      <w:szCs w:val="32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5FDBB855" w14:textId="67D44DC0" w:rsidR="0014086B" w:rsidRPr="00096FBB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proofErr w:type="spellStart"/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r w:rsidR="0014086B"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proofErr w:type="spellEnd"/>
                </w:p>
              </w:tc>
              <w:tc>
                <w:tcPr>
                  <w:tcW w:w="567" w:type="dxa"/>
                </w:tcPr>
                <w:p w14:paraId="0B3B807B" w14:textId="3E837AB6" w:rsidR="0014086B" w:rsidRPr="00096FB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04BC9BDF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6C24653F" w14:textId="77777777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03808E67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AFA0377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:rsidRPr="00050487" w14:paraId="07B4716F" w14:textId="7463D008" w:rsidTr="004C44B4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6A44F131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686C862C" w14:textId="6DA10FBA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6643CD3" w14:textId="32C5945F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E7E2146" w14:textId="1D39474C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7CF643A" w14:textId="3C788253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</w:tr>
            <w:tr w:rsidR="0014086B" w14:paraId="62D4DF2E" w14:textId="77777777" w:rsidTr="008B6657">
              <w:tc>
                <w:tcPr>
                  <w:tcW w:w="567" w:type="dxa"/>
                </w:tcPr>
                <w:p w14:paraId="71E5C2D5" w14:textId="7BE10B6F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16706403" w14:textId="0380AD5F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2A</w:t>
                  </w:r>
                </w:p>
              </w:tc>
              <w:tc>
                <w:tcPr>
                  <w:tcW w:w="567" w:type="dxa"/>
                </w:tcPr>
                <w:p w14:paraId="70B979AA" w14:textId="7A87B55A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2B</w:t>
                  </w:r>
                </w:p>
              </w:tc>
              <w:tc>
                <w:tcPr>
                  <w:tcW w:w="567" w:type="dxa"/>
                </w:tcPr>
                <w:p w14:paraId="167D5FE7" w14:textId="43454577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3A</w:t>
                  </w:r>
                </w:p>
              </w:tc>
            </w:tr>
          </w:tbl>
          <w:p w14:paraId="1B82E5BE" w14:textId="77777777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9B517D5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430C103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14086B" w14:paraId="788F2666" w14:textId="4D695E8A" w:rsidTr="004C44B4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3B42099E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307066C6" w14:textId="2654877D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3237D4A" w14:textId="5BC56ACE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638A6509" w14:textId="5B5E47B9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F52EC5A" w14:textId="52FCD6C4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</w:tr>
            <w:tr w:rsidR="0014086B" w14:paraId="564573C0" w14:textId="77777777" w:rsidTr="008B6657">
              <w:tc>
                <w:tcPr>
                  <w:tcW w:w="567" w:type="dxa"/>
                </w:tcPr>
                <w:p w14:paraId="6F77D2D4" w14:textId="2B3519F8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62E00673" w14:textId="2F31FA10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4764584C" w14:textId="2B530FC8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4B</w:t>
                  </w:r>
                </w:p>
              </w:tc>
              <w:tc>
                <w:tcPr>
                  <w:tcW w:w="567" w:type="dxa"/>
                </w:tcPr>
                <w:p w14:paraId="6F9C3260" w14:textId="2C912893" w:rsidR="0014086B" w:rsidRP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5A</w:t>
                  </w:r>
                </w:p>
              </w:tc>
            </w:tr>
          </w:tbl>
          <w:p w14:paraId="417675BA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39343FFD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7A3C41AE" w14:textId="4EE13C34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4B0B74E" w14:textId="7F4C9A48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A75185B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49F88B15" w14:textId="77777777" w:rsidTr="008B6657">
              <w:tc>
                <w:tcPr>
                  <w:tcW w:w="567" w:type="dxa"/>
                </w:tcPr>
                <w:p w14:paraId="24879A17" w14:textId="4A2A1EF7" w:rsidR="0014086B" w:rsidRDefault="00A16A40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EA</w:t>
                  </w:r>
                </w:p>
              </w:tc>
              <w:tc>
                <w:tcPr>
                  <w:tcW w:w="567" w:type="dxa"/>
                </w:tcPr>
                <w:p w14:paraId="012F1B48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0736521B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4A115265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E5CB4CA" w14:textId="44792024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ED30DE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</w:tr>
      <w:tr w:rsidR="0014086B" w14:paraId="3C6650CB" w14:textId="25908F5D" w:rsidTr="004C44B4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14086B" w14:paraId="05DCAC66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26C12259" w14:textId="3C9C18CE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A4F7D95" w14:textId="30C54F5F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691A162" w14:textId="5C46037A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BE907CB" w14:textId="7452EEED" w:rsidR="0014086B" w:rsidRPr="00050487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</w:tr>
            <w:tr w:rsidR="0014086B" w14:paraId="138AAFB7" w14:textId="77777777" w:rsidTr="008B6657">
              <w:tc>
                <w:tcPr>
                  <w:tcW w:w="567" w:type="dxa"/>
                </w:tcPr>
                <w:p w14:paraId="7DCE7AA0" w14:textId="42926776" w:rsidR="0014086B" w:rsidRPr="00C23B46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C23B46">
                    <w:rPr>
                      <w:rFonts w:ascii="Arial Narrow" w:hAnsi="Arial Narrow" w:cs="Agent Orange"/>
                      <w:sz w:val="28"/>
                      <w:szCs w:val="24"/>
                    </w:rPr>
                    <w:t>5B</w:t>
                  </w:r>
                </w:p>
              </w:tc>
              <w:tc>
                <w:tcPr>
                  <w:tcW w:w="567" w:type="dxa"/>
                </w:tcPr>
                <w:p w14:paraId="75434774" w14:textId="5DC17AE1" w:rsidR="0014086B" w:rsidRPr="00C23B46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  <w:r w:rsidR="0014086B" w:rsidRPr="00C23B46"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31192CBF" w14:textId="5E801715" w:rsidR="0014086B" w:rsidRPr="00C23B46" w:rsidRDefault="00551D46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  <w:r w:rsidR="0014086B" w:rsidRPr="00C23B46">
                    <w:rPr>
                      <w:rFonts w:ascii="Arial Narrow" w:hAnsi="Arial Narrow" w:cs="Agent Orange"/>
                      <w:sz w:val="28"/>
                      <w:szCs w:val="24"/>
                    </w:rPr>
                    <w:t>B</w:t>
                  </w:r>
                </w:p>
              </w:tc>
              <w:tc>
                <w:tcPr>
                  <w:tcW w:w="567" w:type="dxa"/>
                </w:tcPr>
                <w:p w14:paraId="2DD65BC0" w14:textId="77777777" w:rsidR="0014086B" w:rsidRPr="00C23B46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4A83C696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14086B" w14:paraId="4B4BD555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5EFC8F96" w14:textId="6121CC23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A1D65AE" w14:textId="0C6F917E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4D2852C" w14:textId="77777777" w:rsidR="0014086B" w:rsidRPr="000661AE" w:rsidRDefault="0014086B" w:rsidP="0014086B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14086B" w14:paraId="0C39AE83" w14:textId="77777777" w:rsidTr="008B6657">
              <w:tc>
                <w:tcPr>
                  <w:tcW w:w="567" w:type="dxa"/>
                </w:tcPr>
                <w:p w14:paraId="3743EA88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43893647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01F41797" w14:textId="77777777" w:rsidR="0014086B" w:rsidRDefault="0014086B" w:rsidP="0014086B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3AC0221D" w14:textId="77777777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35D89E6E" w14:textId="43E2A486" w:rsidR="0014086B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68CE8B35" wp14:editId="56BF6AFC">
                  <wp:extent cx="800212" cy="952633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86B" w:rsidRPr="00050487" w14:paraId="0A983784" w14:textId="5242ABEA" w:rsidTr="004C44B4">
        <w:trPr>
          <w:jc w:val="center"/>
        </w:trPr>
        <w:tc>
          <w:tcPr>
            <w:tcW w:w="0" w:type="auto"/>
            <w:vAlign w:val="center"/>
          </w:tcPr>
          <w:p w14:paraId="3C364F97" w14:textId="77777777" w:rsidR="0014086B" w:rsidRPr="00050487" w:rsidRDefault="0014086B" w:rsidP="0014086B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0C966666" wp14:editId="00E30750">
                  <wp:extent cx="1590897" cy="1095528"/>
                  <wp:effectExtent l="0" t="0" r="9525" b="952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4DADAA2" w14:textId="1BE882FA" w:rsidR="0014086B" w:rsidRPr="00096FB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41F581CF" wp14:editId="0281BA5B">
                  <wp:extent cx="1590897" cy="1095528"/>
                  <wp:effectExtent l="0" t="0" r="9525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2CA148F" w14:textId="0878339F" w:rsidR="0014086B" w:rsidRPr="00096FBB" w:rsidRDefault="0014086B" w:rsidP="0014086B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066107B9" wp14:editId="5371F715">
                  <wp:extent cx="800212" cy="962159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7261F" w14:textId="12CE3833" w:rsidR="0073500A" w:rsidRPr="00181EF2" w:rsidRDefault="0073500A">
      <w:pPr>
        <w:rPr>
          <w:rFonts w:ascii="Arial Narrow" w:hAnsi="Arial Narrow"/>
          <w:sz w:val="24"/>
          <w:szCs w:val="24"/>
        </w:rPr>
      </w:pPr>
    </w:p>
    <w:p w14:paraId="713C0639" w14:textId="63A9A76C" w:rsidR="00C23B46" w:rsidRPr="0014086B" w:rsidRDefault="00ED30DE" w:rsidP="00C23B46">
      <w:pPr>
        <w:jc w:val="center"/>
        <w:rPr>
          <w:rFonts w:ascii="Arial Narrow" w:hAnsi="Arial Narrow"/>
          <w:b/>
          <w:sz w:val="28"/>
          <w:szCs w:val="32"/>
        </w:rPr>
      </w:pPr>
      <w:r>
        <w:rPr>
          <w:rFonts w:ascii="Arial Narrow" w:hAnsi="Arial Narrow" w:cs="Agent Orange"/>
          <w:b/>
          <w:sz w:val="28"/>
          <w:szCs w:val="32"/>
        </w:rPr>
        <w:t>(B6) C/ MAMARIGA Nº33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1476"/>
      </w:tblGrid>
      <w:tr w:rsidR="00C23B46" w:rsidRPr="0014086B" w14:paraId="4CC02C94" w14:textId="77777777" w:rsidTr="008B6657">
        <w:trPr>
          <w:jc w:val="center"/>
        </w:trPr>
        <w:tc>
          <w:tcPr>
            <w:tcW w:w="0" w:type="auto"/>
            <w:vAlign w:val="center"/>
          </w:tcPr>
          <w:p w14:paraId="26C7A475" w14:textId="77777777" w:rsidR="00C23B46" w:rsidRPr="0014086B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53FCD7C5" w14:textId="77777777" w:rsidR="00C23B46" w:rsidRPr="0014086B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>
              <w:rPr>
                <w:rFonts w:ascii="Arial Narrow" w:hAnsi="Arial Narrow" w:cs="Agent Orange"/>
                <w:b/>
                <w:sz w:val="28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25EE9468" w14:textId="77777777" w:rsidR="00C23B46" w:rsidRPr="0014086B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C23B46" w:rsidRPr="00050487" w14:paraId="65BC4D9D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C23B46" w14:paraId="70B9F1FF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037AF898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01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F9F95FE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84A02A5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A5457D2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C23B46" w14:paraId="365205AE" w14:textId="77777777" w:rsidTr="008B6657">
              <w:tc>
                <w:tcPr>
                  <w:tcW w:w="567" w:type="dxa"/>
                </w:tcPr>
                <w:p w14:paraId="2885B441" w14:textId="3F5ABC7A" w:rsidR="00C23B46" w:rsidRPr="00096FBB" w:rsidRDefault="00551D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r w:rsidR="00C23B46">
                    <w:rPr>
                      <w:rFonts w:ascii="Arial Narrow" w:hAnsi="Arial Narrow" w:cs="Agent Orange"/>
                      <w:sz w:val="28"/>
                      <w:szCs w:val="32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2C60FBC1" w14:textId="1401E65D" w:rsidR="00C23B46" w:rsidRPr="00096FBB" w:rsidRDefault="00551D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proofErr w:type="spellStart"/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r w:rsidR="00C23B46">
                    <w:rPr>
                      <w:rFonts w:ascii="Arial Narrow" w:hAnsi="Arial Narrow" w:cs="Agent Orange"/>
                      <w:sz w:val="28"/>
                      <w:szCs w:val="32"/>
                    </w:rPr>
                    <w:t>B</w:t>
                  </w:r>
                  <w:proofErr w:type="spellEnd"/>
                </w:p>
              </w:tc>
              <w:tc>
                <w:tcPr>
                  <w:tcW w:w="567" w:type="dxa"/>
                </w:tcPr>
                <w:p w14:paraId="1FA6E24C" w14:textId="77777777" w:rsidR="00C23B46" w:rsidRPr="00096FB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1A</w:t>
                  </w:r>
                </w:p>
              </w:tc>
              <w:tc>
                <w:tcPr>
                  <w:tcW w:w="567" w:type="dxa"/>
                </w:tcPr>
                <w:p w14:paraId="60444683" w14:textId="77777777" w:rsid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03B0A1E2" w14:textId="77777777" w:rsidR="00C23B46" w:rsidRPr="00050487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A3EFB06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D30D731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C23B46" w:rsidRPr="00050487" w14:paraId="11E19498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C23B46" w14:paraId="3DA0BE9E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03FA5F93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7312E38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05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4C6ED70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E8FCC64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07</w:t>
                  </w:r>
                </w:p>
              </w:tc>
            </w:tr>
            <w:tr w:rsidR="00C23B46" w14:paraId="0E99EB2F" w14:textId="77777777" w:rsidTr="008B6657">
              <w:tc>
                <w:tcPr>
                  <w:tcW w:w="567" w:type="dxa"/>
                </w:tcPr>
                <w:p w14:paraId="5ABD8645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1B</w:t>
                  </w:r>
                </w:p>
              </w:tc>
              <w:tc>
                <w:tcPr>
                  <w:tcW w:w="567" w:type="dxa"/>
                </w:tcPr>
                <w:p w14:paraId="33D4DADC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2A</w:t>
                  </w:r>
                </w:p>
              </w:tc>
              <w:tc>
                <w:tcPr>
                  <w:tcW w:w="567" w:type="dxa"/>
                </w:tcPr>
                <w:p w14:paraId="07DD02F1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2B</w:t>
                  </w:r>
                </w:p>
              </w:tc>
              <w:tc>
                <w:tcPr>
                  <w:tcW w:w="567" w:type="dxa"/>
                </w:tcPr>
                <w:p w14:paraId="44C682EF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3A</w:t>
                  </w:r>
                </w:p>
              </w:tc>
            </w:tr>
          </w:tbl>
          <w:p w14:paraId="41E0342E" w14:textId="77777777" w:rsidR="00C23B46" w:rsidRPr="00050487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13E94D6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8E0C48F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</w:tr>
      <w:tr w:rsidR="00C23B46" w14:paraId="051DFE4B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C23B46" w14:paraId="0B88690C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160E3B40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3B03CA49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09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1B7429AA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10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526F1BC0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11</w:t>
                  </w:r>
                </w:p>
              </w:tc>
            </w:tr>
            <w:tr w:rsidR="00C23B46" w14:paraId="4FF3E3CC" w14:textId="77777777" w:rsidTr="008B6657">
              <w:tc>
                <w:tcPr>
                  <w:tcW w:w="567" w:type="dxa"/>
                </w:tcPr>
                <w:p w14:paraId="0B32B21A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3B</w:t>
                  </w:r>
                </w:p>
              </w:tc>
              <w:tc>
                <w:tcPr>
                  <w:tcW w:w="567" w:type="dxa"/>
                </w:tcPr>
                <w:p w14:paraId="32E74086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4A</w:t>
                  </w:r>
                </w:p>
              </w:tc>
              <w:tc>
                <w:tcPr>
                  <w:tcW w:w="567" w:type="dxa"/>
                </w:tcPr>
                <w:p w14:paraId="6CA32D8B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4B</w:t>
                  </w:r>
                </w:p>
              </w:tc>
              <w:tc>
                <w:tcPr>
                  <w:tcW w:w="567" w:type="dxa"/>
                </w:tcPr>
                <w:p w14:paraId="4B1717AB" w14:textId="77777777" w:rsidR="00C23B46" w:rsidRPr="0014086B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14086B">
                    <w:rPr>
                      <w:rFonts w:ascii="Arial Narrow" w:hAnsi="Arial Narrow" w:cs="Agent Orange"/>
                      <w:sz w:val="28"/>
                      <w:szCs w:val="24"/>
                    </w:rPr>
                    <w:t>5A</w:t>
                  </w:r>
                </w:p>
              </w:tc>
            </w:tr>
          </w:tbl>
          <w:p w14:paraId="5A76D96E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C23B46" w14:paraId="26C8843A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1C804660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16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0189C8F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17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B3AB898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C23B46" w14:paraId="37F28BD4" w14:textId="77777777" w:rsidTr="008B6657">
              <w:tc>
                <w:tcPr>
                  <w:tcW w:w="567" w:type="dxa"/>
                </w:tcPr>
                <w:p w14:paraId="7585607C" w14:textId="7C7A148C" w:rsidR="00C23B46" w:rsidRDefault="00A16A40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EA</w:t>
                  </w:r>
                </w:p>
              </w:tc>
              <w:tc>
                <w:tcPr>
                  <w:tcW w:w="567" w:type="dxa"/>
                </w:tcPr>
                <w:p w14:paraId="18D376D3" w14:textId="1D7F1C9F" w:rsidR="00C23B46" w:rsidRDefault="00A16A40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32"/>
                    </w:rPr>
                    <w:t>SC</w:t>
                  </w:r>
                </w:p>
              </w:tc>
              <w:tc>
                <w:tcPr>
                  <w:tcW w:w="567" w:type="dxa"/>
                </w:tcPr>
                <w:p w14:paraId="03824736" w14:textId="77777777" w:rsid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6EEB1A1B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C5572B2" w14:textId="35EF8CD8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proofErr w:type="gramStart"/>
            <w:r w:rsidRPr="00050487">
              <w:rPr>
                <w:rFonts w:ascii="Arial Narrow" w:hAnsi="Arial Narrow" w:cs="Agent Orange"/>
                <w:b/>
                <w:sz w:val="28"/>
                <w:szCs w:val="32"/>
              </w:rPr>
              <w:t>L</w:t>
            </w:r>
            <w:r w:rsidR="00ED30DE">
              <w:rPr>
                <w:rFonts w:ascii="Arial Narrow" w:hAnsi="Arial Narrow" w:cs="Agent Orange"/>
                <w:b/>
                <w:sz w:val="28"/>
                <w:szCs w:val="32"/>
              </w:rPr>
              <w:t>?</w:t>
            </w:r>
            <w:proofErr w:type="gramEnd"/>
          </w:p>
        </w:tc>
      </w:tr>
      <w:tr w:rsidR="00C23B46" w14:paraId="3E886972" w14:textId="77777777" w:rsidTr="008B6657">
        <w:trPr>
          <w:jc w:val="center"/>
        </w:trPr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C23B46" w14:paraId="58E06F4A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6AB13EBD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12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2CC0BB0B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13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8D45B6D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14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05C45AEA" w14:textId="77777777" w:rsidR="00C23B46" w:rsidRPr="00050487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15</w:t>
                  </w:r>
                </w:p>
              </w:tc>
            </w:tr>
            <w:tr w:rsidR="00C23B46" w14:paraId="5A1B9EC8" w14:textId="77777777" w:rsidTr="008B6657">
              <w:tc>
                <w:tcPr>
                  <w:tcW w:w="567" w:type="dxa"/>
                </w:tcPr>
                <w:p w14:paraId="351A5123" w14:textId="77777777" w:rsidR="00C23B46" w:rsidRP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 w:rsidRPr="00C23B46">
                    <w:rPr>
                      <w:rFonts w:ascii="Arial Narrow" w:hAnsi="Arial Narrow" w:cs="Agent Orange"/>
                      <w:sz w:val="28"/>
                      <w:szCs w:val="24"/>
                    </w:rPr>
                    <w:t>5B</w:t>
                  </w:r>
                </w:p>
              </w:tc>
              <w:tc>
                <w:tcPr>
                  <w:tcW w:w="567" w:type="dxa"/>
                </w:tcPr>
                <w:p w14:paraId="4DA76ABB" w14:textId="1D4A7423" w:rsidR="00C23B46" w:rsidRPr="00C23B46" w:rsidRDefault="00551D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  <w:r w:rsidR="00C23B46" w:rsidRPr="00C23B46">
                    <w:rPr>
                      <w:rFonts w:ascii="Arial Narrow" w:hAnsi="Arial Narrow" w:cs="Agent Orange"/>
                      <w:sz w:val="28"/>
                      <w:szCs w:val="24"/>
                    </w:rPr>
                    <w:t>A</w:t>
                  </w:r>
                </w:p>
              </w:tc>
              <w:tc>
                <w:tcPr>
                  <w:tcW w:w="567" w:type="dxa"/>
                </w:tcPr>
                <w:p w14:paraId="2AB6588F" w14:textId="37A1A679" w:rsidR="00C23B46" w:rsidRP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30702A83" w14:textId="77777777" w:rsidR="00C23B46" w:rsidRP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70A74B86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C23B46" w14:paraId="2B8A371C" w14:textId="77777777" w:rsidTr="008B6657">
              <w:tc>
                <w:tcPr>
                  <w:tcW w:w="567" w:type="dxa"/>
                  <w:shd w:val="clear" w:color="auto" w:fill="D9D9D9" w:themeFill="background1" w:themeFillShade="D9"/>
                </w:tcPr>
                <w:p w14:paraId="5D0950F5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18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4973BBD1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  <w:r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  <w:t>19</w:t>
                  </w:r>
                </w:p>
              </w:tc>
              <w:tc>
                <w:tcPr>
                  <w:tcW w:w="567" w:type="dxa"/>
                  <w:shd w:val="clear" w:color="auto" w:fill="D9D9D9" w:themeFill="background1" w:themeFillShade="D9"/>
                </w:tcPr>
                <w:p w14:paraId="77F92195" w14:textId="77777777" w:rsidR="00C23B46" w:rsidRPr="000661AE" w:rsidRDefault="00C23B46" w:rsidP="008B6657">
                  <w:pPr>
                    <w:jc w:val="center"/>
                    <w:rPr>
                      <w:rFonts w:ascii="Arial Narrow" w:hAnsi="Arial Narrow" w:cs="Agent Orange"/>
                      <w:b/>
                      <w:sz w:val="28"/>
                      <w:szCs w:val="32"/>
                    </w:rPr>
                  </w:pPr>
                </w:p>
              </w:tc>
            </w:tr>
            <w:tr w:rsidR="00C23B46" w14:paraId="137FC526" w14:textId="77777777" w:rsidTr="008B6657">
              <w:tc>
                <w:tcPr>
                  <w:tcW w:w="567" w:type="dxa"/>
                </w:tcPr>
                <w:p w14:paraId="7070E8E3" w14:textId="77777777" w:rsid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36A343C0" w14:textId="77777777" w:rsid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  <w:tc>
                <w:tcPr>
                  <w:tcW w:w="567" w:type="dxa"/>
                </w:tcPr>
                <w:p w14:paraId="306AFD2F" w14:textId="77777777" w:rsidR="00C23B46" w:rsidRDefault="00C23B46" w:rsidP="008B6657">
                  <w:pPr>
                    <w:jc w:val="center"/>
                    <w:rPr>
                      <w:rFonts w:ascii="Arial Narrow" w:hAnsi="Arial Narrow" w:cs="Agent Orange"/>
                      <w:sz w:val="28"/>
                      <w:szCs w:val="32"/>
                    </w:rPr>
                  </w:pPr>
                </w:p>
              </w:tc>
            </w:tr>
          </w:tbl>
          <w:p w14:paraId="27BB0AD0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4D9A9664" w14:textId="77777777" w:rsidR="00C23B46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14086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510DAE3E" wp14:editId="14E25C50">
                  <wp:extent cx="800212" cy="952633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B46" w:rsidRPr="00050487" w14:paraId="04CD3F9A" w14:textId="77777777" w:rsidTr="008B6657">
        <w:trPr>
          <w:jc w:val="center"/>
        </w:trPr>
        <w:tc>
          <w:tcPr>
            <w:tcW w:w="0" w:type="auto"/>
            <w:vAlign w:val="center"/>
          </w:tcPr>
          <w:p w14:paraId="12422291" w14:textId="77777777" w:rsidR="00C23B46" w:rsidRPr="00050487" w:rsidRDefault="00C23B46" w:rsidP="008B6657">
            <w:pPr>
              <w:jc w:val="center"/>
              <w:rPr>
                <w:rFonts w:ascii="Arial Narrow" w:hAnsi="Arial Narrow" w:cs="Agent Orange"/>
                <w:b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4AFC3018" wp14:editId="47CDEA0D">
                  <wp:extent cx="1590897" cy="1095528"/>
                  <wp:effectExtent l="0" t="0" r="9525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E34DA96" w14:textId="77777777" w:rsidR="00C23B46" w:rsidRPr="00096FBB" w:rsidRDefault="00C23B46" w:rsidP="008B6657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noProof/>
                <w:sz w:val="28"/>
                <w:szCs w:val="32"/>
              </w:rPr>
              <w:drawing>
                <wp:inline distT="0" distB="0" distL="0" distR="0" wp14:anchorId="4198CCB0" wp14:editId="1DF15F38">
                  <wp:extent cx="1590897" cy="1095528"/>
                  <wp:effectExtent l="0" t="0" r="952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CB27207" w14:textId="77777777" w:rsidR="00C23B46" w:rsidRPr="00096FBB" w:rsidRDefault="00C23B46" w:rsidP="008B6657">
            <w:pPr>
              <w:jc w:val="center"/>
              <w:rPr>
                <w:rFonts w:ascii="Arial Narrow" w:hAnsi="Arial Narrow" w:cs="Agent Orange"/>
                <w:sz w:val="28"/>
                <w:szCs w:val="32"/>
              </w:rPr>
            </w:pPr>
            <w:r w:rsidRPr="00096FBB">
              <w:rPr>
                <w:rFonts w:ascii="Arial Narrow" w:hAnsi="Arial Narrow" w:cs="Agent Orange"/>
                <w:b/>
                <w:noProof/>
                <w:sz w:val="28"/>
                <w:szCs w:val="32"/>
              </w:rPr>
              <w:drawing>
                <wp:inline distT="0" distB="0" distL="0" distR="0" wp14:anchorId="4FDEB4AB" wp14:editId="2DC5EF58">
                  <wp:extent cx="800212" cy="962159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ABF90" w14:textId="77777777" w:rsidR="00735C9C" w:rsidRDefault="00735C9C" w:rsidP="0020180D"/>
    <w:sectPr w:rsidR="00735C9C" w:rsidSect="003D6FE9">
      <w:headerReference w:type="default" r:id="rId1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A2960" w14:textId="77777777" w:rsidR="008E1CBE" w:rsidRDefault="008E1CBE" w:rsidP="006F0C6D">
      <w:pPr>
        <w:spacing w:after="0" w:line="240" w:lineRule="auto"/>
      </w:pPr>
      <w:r>
        <w:separator/>
      </w:r>
    </w:p>
  </w:endnote>
  <w:endnote w:type="continuationSeparator" w:id="0">
    <w:p w14:paraId="57605638" w14:textId="77777777" w:rsidR="008E1CBE" w:rsidRDefault="008E1CBE" w:rsidP="006F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t Orange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23EF8" w14:textId="77777777" w:rsidR="008E1CBE" w:rsidRDefault="008E1CBE" w:rsidP="006F0C6D">
      <w:pPr>
        <w:spacing w:after="0" w:line="240" w:lineRule="auto"/>
      </w:pPr>
      <w:r>
        <w:separator/>
      </w:r>
    </w:p>
  </w:footnote>
  <w:footnote w:type="continuationSeparator" w:id="0">
    <w:p w14:paraId="4C592642" w14:textId="77777777" w:rsidR="008E1CBE" w:rsidRDefault="008E1CBE" w:rsidP="006F0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2DD02" w14:textId="2D0417FA" w:rsidR="00BC2E6B" w:rsidRDefault="00BC2E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3A242" wp14:editId="5ADB02D0">
          <wp:simplePos x="0" y="0"/>
          <wp:positionH relativeFrom="column">
            <wp:posOffset>4396592</wp:posOffset>
          </wp:positionH>
          <wp:positionV relativeFrom="paragraph">
            <wp:posOffset>-245353</wp:posOffset>
          </wp:positionV>
          <wp:extent cx="2250299" cy="963038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0299" cy="9630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CB"/>
    <w:rsid w:val="000015A5"/>
    <w:rsid w:val="00014AAF"/>
    <w:rsid w:val="00050487"/>
    <w:rsid w:val="00061650"/>
    <w:rsid w:val="000661AE"/>
    <w:rsid w:val="00096FBB"/>
    <w:rsid w:val="001158D5"/>
    <w:rsid w:val="0014086B"/>
    <w:rsid w:val="00181EF2"/>
    <w:rsid w:val="0019582E"/>
    <w:rsid w:val="0020180D"/>
    <w:rsid w:val="0023433B"/>
    <w:rsid w:val="002354D3"/>
    <w:rsid w:val="00274554"/>
    <w:rsid w:val="00276C7F"/>
    <w:rsid w:val="003D6FE9"/>
    <w:rsid w:val="004D012F"/>
    <w:rsid w:val="00502AFB"/>
    <w:rsid w:val="00522ACB"/>
    <w:rsid w:val="00551D46"/>
    <w:rsid w:val="00551FD5"/>
    <w:rsid w:val="00594CB3"/>
    <w:rsid w:val="0063134B"/>
    <w:rsid w:val="00666A13"/>
    <w:rsid w:val="006848A8"/>
    <w:rsid w:val="006B174F"/>
    <w:rsid w:val="006F0C6D"/>
    <w:rsid w:val="006F6382"/>
    <w:rsid w:val="00725A62"/>
    <w:rsid w:val="0073224C"/>
    <w:rsid w:val="0073500A"/>
    <w:rsid w:val="00735C9C"/>
    <w:rsid w:val="00793766"/>
    <w:rsid w:val="007B433E"/>
    <w:rsid w:val="007D5CED"/>
    <w:rsid w:val="007F2F6B"/>
    <w:rsid w:val="00853F0C"/>
    <w:rsid w:val="00871EA9"/>
    <w:rsid w:val="008D43F1"/>
    <w:rsid w:val="008E1CBE"/>
    <w:rsid w:val="00912577"/>
    <w:rsid w:val="00926C66"/>
    <w:rsid w:val="00960BB4"/>
    <w:rsid w:val="009A3A51"/>
    <w:rsid w:val="009F509A"/>
    <w:rsid w:val="00A16A40"/>
    <w:rsid w:val="00A26164"/>
    <w:rsid w:val="00B226D1"/>
    <w:rsid w:val="00B45D23"/>
    <w:rsid w:val="00BB798C"/>
    <w:rsid w:val="00BC2E6B"/>
    <w:rsid w:val="00C1753D"/>
    <w:rsid w:val="00C23B46"/>
    <w:rsid w:val="00C745F8"/>
    <w:rsid w:val="00C769C9"/>
    <w:rsid w:val="00CA156C"/>
    <w:rsid w:val="00D24528"/>
    <w:rsid w:val="00D26E36"/>
    <w:rsid w:val="00D75108"/>
    <w:rsid w:val="00E55716"/>
    <w:rsid w:val="00ED30DE"/>
    <w:rsid w:val="00F054EA"/>
    <w:rsid w:val="00F35863"/>
    <w:rsid w:val="00F469DC"/>
    <w:rsid w:val="00F62C0F"/>
    <w:rsid w:val="00F97C2B"/>
    <w:rsid w:val="00FE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BB053"/>
  <w15:chartTrackingRefBased/>
  <w15:docId w15:val="{39F2CEDF-75A9-46A1-B1F5-1D046105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2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F0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C6D"/>
  </w:style>
  <w:style w:type="paragraph" w:styleId="Piedepgina">
    <w:name w:val="footer"/>
    <w:basedOn w:val="Normal"/>
    <w:link w:val="PiedepginaCar"/>
    <w:uiPriority w:val="99"/>
    <w:unhideWhenUsed/>
    <w:rsid w:val="006F0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xen\Documents\Plantillas%20personalizadas%20de%20Office\SAGARDE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4DB3A-85CA-4D6B-AD1D-8AEFAE0C8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SAGARDE</Template>
  <TotalTime>36</TotalTime>
  <Pages>4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Vicente</cp:lastModifiedBy>
  <cp:revision>3</cp:revision>
  <cp:lastPrinted>2022-01-21T07:05:00Z</cp:lastPrinted>
  <dcterms:created xsi:type="dcterms:W3CDTF">2023-03-20T14:46:00Z</dcterms:created>
  <dcterms:modified xsi:type="dcterms:W3CDTF">2023-03-20T15:21:00Z</dcterms:modified>
</cp:coreProperties>
</file>