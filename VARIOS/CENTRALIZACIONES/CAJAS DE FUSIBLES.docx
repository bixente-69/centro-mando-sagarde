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C28DC" w14:textId="77777777" w:rsidR="00181EF2" w:rsidRDefault="00181EF2" w:rsidP="00F35863">
      <w:pPr>
        <w:jc w:val="center"/>
        <w:rPr>
          <w:rFonts w:ascii="Arial Narrow" w:hAnsi="Arial Narrow" w:cs="Agent Orange"/>
          <w:sz w:val="28"/>
          <w:szCs w:val="32"/>
        </w:rPr>
      </w:pPr>
    </w:p>
    <w:p w14:paraId="69C84909" w14:textId="77777777" w:rsidR="00DA2764" w:rsidRDefault="00DA2764" w:rsidP="00F35863">
      <w:pPr>
        <w:jc w:val="center"/>
        <w:rPr>
          <w:rFonts w:ascii="Arial Narrow" w:hAnsi="Arial Narrow" w:cs="Agent Orange"/>
          <w:sz w:val="28"/>
          <w:szCs w:val="32"/>
        </w:rPr>
      </w:pPr>
    </w:p>
    <w:p w14:paraId="72362AB2" w14:textId="77777777" w:rsidR="00DA2764" w:rsidRDefault="00DA2764" w:rsidP="00F35863">
      <w:pPr>
        <w:jc w:val="center"/>
        <w:rPr>
          <w:rFonts w:ascii="Arial Narrow" w:hAnsi="Arial Narrow" w:cs="Agent Orange"/>
          <w:sz w:val="28"/>
          <w:szCs w:val="3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DA2764" w14:paraId="4A7010B0" w14:textId="77777777" w:rsidTr="00DA2764">
        <w:tc>
          <w:tcPr>
            <w:tcW w:w="2614" w:type="dxa"/>
          </w:tcPr>
          <w:p w14:paraId="68E69F7E" w14:textId="0E54B2A3" w:rsidR="00DA2764" w:rsidRDefault="00DA2764" w:rsidP="00F3586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  <w:r w:rsidRPr="00DA2764">
              <w:rPr>
                <w:rFonts w:ascii="Arial Narrow" w:hAnsi="Arial Narrow" w:cs="Agent Orange"/>
                <w:sz w:val="28"/>
                <w:szCs w:val="32"/>
              </w:rPr>
              <w:drawing>
                <wp:inline distT="0" distB="0" distL="0" distR="0" wp14:anchorId="6255CC56" wp14:editId="36B5E943">
                  <wp:extent cx="1200150" cy="1498830"/>
                  <wp:effectExtent l="0" t="0" r="0" b="6350"/>
                  <wp:docPr id="1831208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20872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427" cy="150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</w:tcPr>
          <w:p w14:paraId="72819DA1" w14:textId="20854DA6" w:rsidR="00DA2764" w:rsidRDefault="00DA2764" w:rsidP="00F3586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  <w:r w:rsidRPr="00DA2764">
              <w:rPr>
                <w:rFonts w:ascii="Arial Narrow" w:hAnsi="Arial Narrow" w:cs="Agent Orange"/>
                <w:sz w:val="28"/>
                <w:szCs w:val="32"/>
              </w:rPr>
              <w:drawing>
                <wp:inline distT="0" distB="0" distL="0" distR="0" wp14:anchorId="35008A02" wp14:editId="70BB4B1C">
                  <wp:extent cx="1200150" cy="1498830"/>
                  <wp:effectExtent l="0" t="0" r="0" b="6350"/>
                  <wp:docPr id="2135818324" name="Imagen 2135818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20872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427" cy="150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</w:tcPr>
          <w:p w14:paraId="7189292A" w14:textId="662C9553" w:rsidR="00DA2764" w:rsidRDefault="00DA2764" w:rsidP="00F3586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  <w:r w:rsidRPr="00DA2764">
              <w:rPr>
                <w:rFonts w:ascii="Arial Narrow" w:hAnsi="Arial Narrow" w:cs="Agent Orange"/>
                <w:sz w:val="28"/>
                <w:szCs w:val="32"/>
              </w:rPr>
              <w:drawing>
                <wp:inline distT="0" distB="0" distL="0" distR="0" wp14:anchorId="57697E9F" wp14:editId="052B8211">
                  <wp:extent cx="1200150" cy="1498830"/>
                  <wp:effectExtent l="0" t="0" r="0" b="6350"/>
                  <wp:docPr id="1803464956" name="Imagen 1803464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20872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427" cy="150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</w:tcPr>
          <w:p w14:paraId="35FD1DE1" w14:textId="5ECD44E4" w:rsidR="00DA2764" w:rsidRDefault="00DA2764" w:rsidP="00F3586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  <w:r w:rsidRPr="00DA2764">
              <w:rPr>
                <w:rFonts w:ascii="Arial Narrow" w:hAnsi="Arial Narrow" w:cs="Agent Orange"/>
                <w:sz w:val="28"/>
                <w:szCs w:val="32"/>
              </w:rPr>
              <w:drawing>
                <wp:inline distT="0" distB="0" distL="0" distR="0" wp14:anchorId="03D8C363" wp14:editId="2DCC574D">
                  <wp:extent cx="1200150" cy="1498830"/>
                  <wp:effectExtent l="0" t="0" r="0" b="6350"/>
                  <wp:docPr id="1844191189" name="Imagen 1844191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20872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427" cy="150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764" w14:paraId="6A86C05E" w14:textId="77777777" w:rsidTr="00DA2764">
        <w:tc>
          <w:tcPr>
            <w:tcW w:w="2614" w:type="dxa"/>
          </w:tcPr>
          <w:p w14:paraId="483D0282" w14:textId="1FC647EE" w:rsidR="00DA2764" w:rsidRPr="00DA2764" w:rsidRDefault="00DA2764" w:rsidP="00F35863">
            <w:pPr>
              <w:jc w:val="center"/>
              <w:rPr>
                <w:rFonts w:ascii="Arial Narrow" w:hAnsi="Arial Narrow" w:cs="Agent Orange"/>
                <w:b/>
                <w:bCs/>
                <w:sz w:val="44"/>
                <w:szCs w:val="40"/>
              </w:rPr>
            </w:pPr>
            <w:r w:rsidRPr="00DA2764">
              <w:rPr>
                <w:rFonts w:ascii="Arial Narrow" w:hAnsi="Arial Narrow" w:cs="Agent Orange"/>
                <w:b/>
                <w:bCs/>
                <w:sz w:val="44"/>
                <w:szCs w:val="40"/>
              </w:rPr>
              <w:t>B1</w:t>
            </w:r>
          </w:p>
        </w:tc>
        <w:tc>
          <w:tcPr>
            <w:tcW w:w="2614" w:type="dxa"/>
          </w:tcPr>
          <w:p w14:paraId="67961582" w14:textId="77795BD2" w:rsidR="00DA2764" w:rsidRPr="00DA2764" w:rsidRDefault="00DA2764" w:rsidP="00F35863">
            <w:pPr>
              <w:jc w:val="center"/>
              <w:rPr>
                <w:rFonts w:ascii="Arial Narrow" w:hAnsi="Arial Narrow" w:cs="Agent Orange"/>
                <w:b/>
                <w:bCs/>
                <w:sz w:val="44"/>
                <w:szCs w:val="40"/>
              </w:rPr>
            </w:pPr>
            <w:r>
              <w:rPr>
                <w:rFonts w:ascii="Arial Narrow" w:hAnsi="Arial Narrow" w:cs="Agent Orange"/>
                <w:b/>
                <w:bCs/>
                <w:sz w:val="44"/>
                <w:szCs w:val="40"/>
              </w:rPr>
              <w:t>D1</w:t>
            </w:r>
          </w:p>
        </w:tc>
        <w:tc>
          <w:tcPr>
            <w:tcW w:w="2614" w:type="dxa"/>
          </w:tcPr>
          <w:p w14:paraId="03C405BB" w14:textId="09BE12D2" w:rsidR="00DA2764" w:rsidRPr="00DA2764" w:rsidRDefault="00DA2764" w:rsidP="00F35863">
            <w:pPr>
              <w:jc w:val="center"/>
              <w:rPr>
                <w:rFonts w:ascii="Arial Narrow" w:hAnsi="Arial Narrow" w:cs="Agent Orange"/>
                <w:b/>
                <w:bCs/>
                <w:sz w:val="44"/>
                <w:szCs w:val="40"/>
              </w:rPr>
            </w:pPr>
            <w:r>
              <w:rPr>
                <w:rFonts w:ascii="Arial Narrow" w:hAnsi="Arial Narrow" w:cs="Agent Orange"/>
                <w:b/>
                <w:bCs/>
                <w:sz w:val="44"/>
                <w:szCs w:val="40"/>
              </w:rPr>
              <w:t>D2</w:t>
            </w:r>
          </w:p>
        </w:tc>
        <w:tc>
          <w:tcPr>
            <w:tcW w:w="2614" w:type="dxa"/>
          </w:tcPr>
          <w:p w14:paraId="121C80D2" w14:textId="6FE004C0" w:rsidR="00DA2764" w:rsidRPr="00DA2764" w:rsidRDefault="00DA2764" w:rsidP="00F35863">
            <w:pPr>
              <w:jc w:val="center"/>
              <w:rPr>
                <w:rFonts w:ascii="Arial Narrow" w:hAnsi="Arial Narrow" w:cs="Agent Orange"/>
                <w:b/>
                <w:bCs/>
                <w:sz w:val="44"/>
                <w:szCs w:val="40"/>
              </w:rPr>
            </w:pPr>
            <w:r>
              <w:rPr>
                <w:rFonts w:ascii="Arial Narrow" w:hAnsi="Arial Narrow" w:cs="Agent Orange"/>
                <w:b/>
                <w:bCs/>
                <w:sz w:val="44"/>
                <w:szCs w:val="40"/>
              </w:rPr>
              <w:t>SOCORRO</w:t>
            </w:r>
          </w:p>
        </w:tc>
      </w:tr>
      <w:tr w:rsidR="00DA2764" w14:paraId="2B3EC8E1" w14:textId="77777777" w:rsidTr="00DA2764">
        <w:tc>
          <w:tcPr>
            <w:tcW w:w="2614" w:type="dxa"/>
          </w:tcPr>
          <w:p w14:paraId="4E8ECC4F" w14:textId="1D482D12" w:rsidR="00DA2764" w:rsidRPr="00DA2764" w:rsidRDefault="00DA2764" w:rsidP="00F35863">
            <w:pPr>
              <w:jc w:val="center"/>
              <w:rPr>
                <w:rFonts w:ascii="Arial Narrow" w:hAnsi="Arial Narrow" w:cs="Agent Orange"/>
                <w:b/>
                <w:bCs/>
                <w:sz w:val="44"/>
                <w:szCs w:val="40"/>
              </w:rPr>
            </w:pPr>
            <w:r w:rsidRPr="00DA2764">
              <w:rPr>
                <w:rFonts w:ascii="Arial Narrow" w:hAnsi="Arial Narrow" w:cs="Agent Orange"/>
                <w:b/>
                <w:bCs/>
                <w:sz w:val="44"/>
                <w:szCs w:val="40"/>
              </w:rPr>
              <w:drawing>
                <wp:inline distT="0" distB="0" distL="0" distR="0" wp14:anchorId="74F5DEEE" wp14:editId="17765709">
                  <wp:extent cx="1200150" cy="1498830"/>
                  <wp:effectExtent l="0" t="0" r="0" b="6350"/>
                  <wp:docPr id="618206890" name="Imagen 618206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20872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427" cy="150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</w:tcPr>
          <w:p w14:paraId="5740DDB2" w14:textId="46F64028" w:rsidR="00DA2764" w:rsidRPr="00DA2764" w:rsidRDefault="00DA2764" w:rsidP="00F35863">
            <w:pPr>
              <w:jc w:val="center"/>
              <w:rPr>
                <w:rFonts w:ascii="Arial Narrow" w:hAnsi="Arial Narrow" w:cs="Agent Orange"/>
                <w:b/>
                <w:bCs/>
                <w:sz w:val="44"/>
                <w:szCs w:val="40"/>
              </w:rPr>
            </w:pPr>
            <w:r w:rsidRPr="00DA2764">
              <w:rPr>
                <w:rFonts w:ascii="Arial Narrow" w:hAnsi="Arial Narrow" w:cs="Agent Orange"/>
                <w:b/>
                <w:bCs/>
                <w:sz w:val="44"/>
                <w:szCs w:val="40"/>
              </w:rPr>
              <w:drawing>
                <wp:inline distT="0" distB="0" distL="0" distR="0" wp14:anchorId="700811D9" wp14:editId="00A1B170">
                  <wp:extent cx="1200150" cy="1498830"/>
                  <wp:effectExtent l="0" t="0" r="0" b="6350"/>
                  <wp:docPr id="930595883" name="Imagen 930595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20872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427" cy="150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</w:tcPr>
          <w:p w14:paraId="6E85DE30" w14:textId="29BBB183" w:rsidR="00DA2764" w:rsidRPr="00DA2764" w:rsidRDefault="00DA2764" w:rsidP="00F35863">
            <w:pPr>
              <w:jc w:val="center"/>
              <w:rPr>
                <w:rFonts w:ascii="Arial Narrow" w:hAnsi="Arial Narrow" w:cs="Agent Orange"/>
                <w:b/>
                <w:bCs/>
                <w:sz w:val="44"/>
                <w:szCs w:val="40"/>
              </w:rPr>
            </w:pPr>
            <w:r w:rsidRPr="00DA2764">
              <w:rPr>
                <w:rFonts w:ascii="Arial Narrow" w:hAnsi="Arial Narrow" w:cs="Agent Orange"/>
                <w:b/>
                <w:bCs/>
                <w:sz w:val="44"/>
                <w:szCs w:val="40"/>
              </w:rPr>
              <w:drawing>
                <wp:inline distT="0" distB="0" distL="0" distR="0" wp14:anchorId="2095A883" wp14:editId="286E6CBA">
                  <wp:extent cx="1200150" cy="1498830"/>
                  <wp:effectExtent l="0" t="0" r="0" b="6350"/>
                  <wp:docPr id="1025604129" name="Imagen 1025604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20872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427" cy="150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</w:tcPr>
          <w:p w14:paraId="20A9C031" w14:textId="0B5ACF50" w:rsidR="00DA2764" w:rsidRPr="00DA2764" w:rsidRDefault="00DA2764" w:rsidP="00F35863">
            <w:pPr>
              <w:jc w:val="center"/>
              <w:rPr>
                <w:rFonts w:ascii="Arial Narrow" w:hAnsi="Arial Narrow" w:cs="Agent Orange"/>
                <w:b/>
                <w:bCs/>
                <w:sz w:val="44"/>
                <w:szCs w:val="40"/>
              </w:rPr>
            </w:pPr>
            <w:r w:rsidRPr="00DA2764">
              <w:rPr>
                <w:rFonts w:ascii="Arial Narrow" w:hAnsi="Arial Narrow" w:cs="Agent Orange"/>
                <w:b/>
                <w:bCs/>
                <w:sz w:val="44"/>
                <w:szCs w:val="40"/>
              </w:rPr>
              <w:drawing>
                <wp:inline distT="0" distB="0" distL="0" distR="0" wp14:anchorId="35CFF4B3" wp14:editId="05EB3931">
                  <wp:extent cx="1200150" cy="1498830"/>
                  <wp:effectExtent l="0" t="0" r="0" b="6350"/>
                  <wp:docPr id="790784011" name="Imagen 790784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20872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427" cy="150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764" w14:paraId="283FECBB" w14:textId="77777777" w:rsidTr="00DA2764">
        <w:tc>
          <w:tcPr>
            <w:tcW w:w="2614" w:type="dxa"/>
          </w:tcPr>
          <w:p w14:paraId="22AD389B" w14:textId="294CBD2E" w:rsidR="00DA2764" w:rsidRPr="00DA2764" w:rsidRDefault="00DA2764" w:rsidP="00F35863">
            <w:pPr>
              <w:jc w:val="center"/>
              <w:rPr>
                <w:rFonts w:ascii="Arial Narrow" w:hAnsi="Arial Narrow" w:cs="Agent Orange"/>
                <w:b/>
                <w:bCs/>
                <w:sz w:val="44"/>
                <w:szCs w:val="40"/>
              </w:rPr>
            </w:pPr>
            <w:r>
              <w:rPr>
                <w:rFonts w:ascii="Arial Narrow" w:hAnsi="Arial Narrow" w:cs="Agent Orange"/>
                <w:b/>
                <w:bCs/>
                <w:sz w:val="44"/>
                <w:szCs w:val="40"/>
              </w:rPr>
              <w:t>A</w:t>
            </w:r>
          </w:p>
        </w:tc>
        <w:tc>
          <w:tcPr>
            <w:tcW w:w="2614" w:type="dxa"/>
          </w:tcPr>
          <w:p w14:paraId="6A61561E" w14:textId="6ED080E0" w:rsidR="00DA2764" w:rsidRPr="00DA2764" w:rsidRDefault="00DA2764" w:rsidP="00F35863">
            <w:pPr>
              <w:jc w:val="center"/>
              <w:rPr>
                <w:rFonts w:ascii="Arial Narrow" w:hAnsi="Arial Narrow" w:cs="Agent Orange"/>
                <w:b/>
                <w:bCs/>
                <w:sz w:val="44"/>
                <w:szCs w:val="40"/>
              </w:rPr>
            </w:pPr>
            <w:r>
              <w:rPr>
                <w:rFonts w:ascii="Arial Narrow" w:hAnsi="Arial Narrow" w:cs="Agent Orange"/>
                <w:b/>
                <w:bCs/>
                <w:sz w:val="44"/>
                <w:szCs w:val="40"/>
              </w:rPr>
              <w:t>B2</w:t>
            </w:r>
          </w:p>
        </w:tc>
        <w:tc>
          <w:tcPr>
            <w:tcW w:w="2614" w:type="dxa"/>
          </w:tcPr>
          <w:p w14:paraId="3331A580" w14:textId="519D90FB" w:rsidR="00DA2764" w:rsidRPr="00DA2764" w:rsidRDefault="00DA2764" w:rsidP="00F35863">
            <w:pPr>
              <w:jc w:val="center"/>
              <w:rPr>
                <w:rFonts w:ascii="Arial Narrow" w:hAnsi="Arial Narrow" w:cs="Agent Orange"/>
                <w:b/>
                <w:bCs/>
                <w:sz w:val="44"/>
                <w:szCs w:val="40"/>
              </w:rPr>
            </w:pPr>
            <w:r>
              <w:rPr>
                <w:rFonts w:ascii="Arial Narrow" w:hAnsi="Arial Narrow" w:cs="Agent Orange"/>
                <w:b/>
                <w:bCs/>
                <w:sz w:val="44"/>
                <w:szCs w:val="40"/>
              </w:rPr>
              <w:t>C1</w:t>
            </w:r>
          </w:p>
        </w:tc>
        <w:tc>
          <w:tcPr>
            <w:tcW w:w="2614" w:type="dxa"/>
          </w:tcPr>
          <w:p w14:paraId="12A6E8DC" w14:textId="54BC4433" w:rsidR="00DA2764" w:rsidRPr="00DA2764" w:rsidRDefault="00DA2764" w:rsidP="00F35863">
            <w:pPr>
              <w:jc w:val="center"/>
              <w:rPr>
                <w:rFonts w:ascii="Arial Narrow" w:hAnsi="Arial Narrow" w:cs="Agent Orange"/>
                <w:b/>
                <w:bCs/>
                <w:sz w:val="44"/>
                <w:szCs w:val="40"/>
              </w:rPr>
            </w:pPr>
            <w:r>
              <w:rPr>
                <w:rFonts w:ascii="Arial Narrow" w:hAnsi="Arial Narrow" w:cs="Agent Orange"/>
                <w:b/>
                <w:bCs/>
                <w:sz w:val="44"/>
                <w:szCs w:val="40"/>
              </w:rPr>
              <w:t>C2</w:t>
            </w:r>
          </w:p>
        </w:tc>
      </w:tr>
    </w:tbl>
    <w:p w14:paraId="5C9FC146" w14:textId="77777777" w:rsidR="00DA2764" w:rsidRDefault="00DA2764" w:rsidP="00F35863">
      <w:pPr>
        <w:jc w:val="center"/>
        <w:rPr>
          <w:rFonts w:ascii="Arial Narrow" w:hAnsi="Arial Narrow" w:cs="Agent Orange"/>
          <w:sz w:val="28"/>
          <w:szCs w:val="32"/>
        </w:rPr>
      </w:pPr>
    </w:p>
    <w:sectPr w:rsidR="00DA2764" w:rsidSect="003D6FE9">
      <w:head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886ED" w14:textId="77777777" w:rsidR="00BB3245" w:rsidRDefault="00BB3245" w:rsidP="006F0C6D">
      <w:pPr>
        <w:spacing w:after="0" w:line="240" w:lineRule="auto"/>
      </w:pPr>
      <w:r>
        <w:separator/>
      </w:r>
    </w:p>
  </w:endnote>
  <w:endnote w:type="continuationSeparator" w:id="0">
    <w:p w14:paraId="69544860" w14:textId="77777777" w:rsidR="00BB3245" w:rsidRDefault="00BB3245" w:rsidP="006F0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t Orange">
    <w:altName w:val="Microsoft Himalaya"/>
    <w:charset w:val="00"/>
    <w:family w:val="auto"/>
    <w:pitch w:val="variable"/>
    <w:sig w:usb0="00000003" w:usb1="0000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2C94D" w14:textId="77777777" w:rsidR="00BB3245" w:rsidRDefault="00BB3245" w:rsidP="006F0C6D">
      <w:pPr>
        <w:spacing w:after="0" w:line="240" w:lineRule="auto"/>
      </w:pPr>
      <w:r>
        <w:separator/>
      </w:r>
    </w:p>
  </w:footnote>
  <w:footnote w:type="continuationSeparator" w:id="0">
    <w:p w14:paraId="2D4F9CE3" w14:textId="77777777" w:rsidR="00BB3245" w:rsidRDefault="00BB3245" w:rsidP="006F0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2DD02" w14:textId="2D0417FA" w:rsidR="00BC2E6B" w:rsidRDefault="00BC2E6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3A242" wp14:editId="5ADB02D0">
          <wp:simplePos x="0" y="0"/>
          <wp:positionH relativeFrom="column">
            <wp:posOffset>4396592</wp:posOffset>
          </wp:positionH>
          <wp:positionV relativeFrom="paragraph">
            <wp:posOffset>-245353</wp:posOffset>
          </wp:positionV>
          <wp:extent cx="2250299" cy="963038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0299" cy="96303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CB"/>
    <w:rsid w:val="000015A5"/>
    <w:rsid w:val="00014AAF"/>
    <w:rsid w:val="00050487"/>
    <w:rsid w:val="00061650"/>
    <w:rsid w:val="000661AE"/>
    <w:rsid w:val="00096FBB"/>
    <w:rsid w:val="001158D5"/>
    <w:rsid w:val="0014086B"/>
    <w:rsid w:val="00181EF2"/>
    <w:rsid w:val="0019582E"/>
    <w:rsid w:val="0020180D"/>
    <w:rsid w:val="0023433B"/>
    <w:rsid w:val="002354D3"/>
    <w:rsid w:val="00274554"/>
    <w:rsid w:val="00276C7F"/>
    <w:rsid w:val="003D6FE9"/>
    <w:rsid w:val="004D012F"/>
    <w:rsid w:val="00502AFB"/>
    <w:rsid w:val="005057FA"/>
    <w:rsid w:val="00522ACB"/>
    <w:rsid w:val="00551D46"/>
    <w:rsid w:val="00551FD5"/>
    <w:rsid w:val="00594CB3"/>
    <w:rsid w:val="0063134B"/>
    <w:rsid w:val="00666A13"/>
    <w:rsid w:val="006848A8"/>
    <w:rsid w:val="006B174F"/>
    <w:rsid w:val="006F0C6D"/>
    <w:rsid w:val="006F6382"/>
    <w:rsid w:val="00725A62"/>
    <w:rsid w:val="0073224C"/>
    <w:rsid w:val="0073500A"/>
    <w:rsid w:val="00735C9C"/>
    <w:rsid w:val="00793766"/>
    <w:rsid w:val="007B433E"/>
    <w:rsid w:val="007D5CED"/>
    <w:rsid w:val="007F2F6B"/>
    <w:rsid w:val="00853F0C"/>
    <w:rsid w:val="00871EA9"/>
    <w:rsid w:val="008D43F1"/>
    <w:rsid w:val="008E1CBE"/>
    <w:rsid w:val="00912577"/>
    <w:rsid w:val="00926C66"/>
    <w:rsid w:val="00960BB4"/>
    <w:rsid w:val="009A3A51"/>
    <w:rsid w:val="009F509A"/>
    <w:rsid w:val="00A16A40"/>
    <w:rsid w:val="00A26164"/>
    <w:rsid w:val="00B226D1"/>
    <w:rsid w:val="00B45D23"/>
    <w:rsid w:val="00BB3245"/>
    <w:rsid w:val="00BB798C"/>
    <w:rsid w:val="00BC2E6B"/>
    <w:rsid w:val="00C1753D"/>
    <w:rsid w:val="00C23B46"/>
    <w:rsid w:val="00C745F8"/>
    <w:rsid w:val="00C769C9"/>
    <w:rsid w:val="00CA156C"/>
    <w:rsid w:val="00D24528"/>
    <w:rsid w:val="00D26E36"/>
    <w:rsid w:val="00D75108"/>
    <w:rsid w:val="00DA2764"/>
    <w:rsid w:val="00E55716"/>
    <w:rsid w:val="00ED30DE"/>
    <w:rsid w:val="00F054EA"/>
    <w:rsid w:val="00F35863"/>
    <w:rsid w:val="00F469DC"/>
    <w:rsid w:val="00F62C0F"/>
    <w:rsid w:val="00F97C2B"/>
    <w:rsid w:val="00FE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ABB053"/>
  <w15:chartTrackingRefBased/>
  <w15:docId w15:val="{39F2CEDF-75A9-46A1-B1F5-1D046105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5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22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F0C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0C6D"/>
  </w:style>
  <w:style w:type="paragraph" w:styleId="Piedepgina">
    <w:name w:val="footer"/>
    <w:basedOn w:val="Normal"/>
    <w:link w:val="PiedepginaCar"/>
    <w:uiPriority w:val="99"/>
    <w:unhideWhenUsed/>
    <w:rsid w:val="006F0C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xen\Documents\Plantillas%20personalizadas%20de%20Office\SAGARDE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4DB3A-85CA-4D6B-AD1D-8AEFAE0C8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SAGARDE</Template>
  <TotalTime>7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Vicente</cp:lastModifiedBy>
  <cp:revision>3</cp:revision>
  <cp:lastPrinted>2022-01-21T07:05:00Z</cp:lastPrinted>
  <dcterms:created xsi:type="dcterms:W3CDTF">2023-08-24T05:57:00Z</dcterms:created>
  <dcterms:modified xsi:type="dcterms:W3CDTF">2023-08-24T06:04:00Z</dcterms:modified>
</cp:coreProperties>
</file>